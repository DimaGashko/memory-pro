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C0E26" w14:textId="77777777" w:rsidR="00A042CC" w:rsidRPr="00DC703C" w:rsidRDefault="00A042CC" w:rsidP="00BF74F5">
      <w:pPr>
        <w:spacing w:line="360" w:lineRule="auto"/>
        <w:ind w:firstLine="0"/>
        <w:rPr>
          <w:sz w:val="28"/>
          <w:szCs w:val="28"/>
          <w:lang w:val="uk-UA"/>
        </w:rPr>
        <w:sectPr w:rsidR="00A042CC" w:rsidRPr="00DC703C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2667998E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</w:p>
    <w:p w14:paraId="6F7A969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CEF9C3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F49760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040AD6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49F6C1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8C20E2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6D63E9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42CF5F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BE3B70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9F256C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0F7B6B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A2A04B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904BA9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576732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C2D035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5E564A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C539B9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E857EF2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</w:pPr>
    </w:p>
    <w:p w14:paraId="4263EAA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E2DA8E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8B4EA5B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  <w:sectPr w:rsidR="00BF74F5" w:rsidRPr="00DC703C">
          <w:headerReference w:type="default" r:id="rId11"/>
          <w:footerReference w:type="default" r:id="rId12"/>
          <w:footerReference w:type="first" r:id="rId13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1F8F4907" w14:textId="77777777" w:rsidR="002D061A" w:rsidRPr="00DC703C" w:rsidRDefault="00BF74F5" w:rsidP="002D061A">
      <w:pPr>
        <w:spacing w:line="360" w:lineRule="auto"/>
        <w:ind w:firstLine="0"/>
        <w:jc w:val="center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56F14C36" w14:textId="77777777" w:rsidR="002D061A" w:rsidRPr="00DC703C" w:rsidRDefault="002D061A" w:rsidP="002D061A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DC703C">
        <w:rPr>
          <w:b/>
          <w:color w:val="000000"/>
          <w:sz w:val="28"/>
          <w:szCs w:val="28"/>
          <w:lang w:val="uk-UA"/>
        </w:rPr>
        <w:lastRenderedPageBreak/>
        <w:t xml:space="preserve">Анотація: </w:t>
      </w:r>
      <w:r w:rsidRPr="00DC703C">
        <w:rPr>
          <w:color w:val="000000"/>
          <w:sz w:val="28"/>
          <w:szCs w:val="28"/>
          <w:lang w:val="uk-UA"/>
        </w:rPr>
        <w:t xml:space="preserve">в курсовій роботі розроблений сервіс для тренування пам’яті «Memory.pro». Для розробки програмного забезпечення було використано мову програмування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, бібліотеку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(з використанням FXML та SASS), JPA фреймворк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та СУБД MYSQL.</w:t>
      </w:r>
    </w:p>
    <w:p w14:paraId="02059614" w14:textId="77777777" w:rsidR="002D061A" w:rsidRPr="00DC703C" w:rsidRDefault="002D061A" w:rsidP="002D061A">
      <w:pPr>
        <w:spacing w:line="360" w:lineRule="auto"/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ab/>
      </w:r>
      <w:proofErr w:type="spellStart"/>
      <w:r w:rsidRPr="00DC703C">
        <w:rPr>
          <w:b/>
          <w:color w:val="000000"/>
          <w:sz w:val="28"/>
          <w:szCs w:val="28"/>
          <w:lang w:val="uk-UA"/>
        </w:rPr>
        <w:t>Аннотация</w:t>
      </w:r>
      <w:proofErr w:type="spellEnd"/>
      <w:r w:rsidRPr="00DC703C">
        <w:rPr>
          <w:b/>
          <w:color w:val="000000"/>
          <w:sz w:val="28"/>
          <w:szCs w:val="28"/>
          <w:lang w:val="uk-UA"/>
        </w:rPr>
        <w:t xml:space="preserve">: </w:t>
      </w:r>
      <w:r w:rsidRPr="00DC703C">
        <w:rPr>
          <w:color w:val="000000"/>
          <w:sz w:val="28"/>
          <w:szCs w:val="28"/>
          <w:lang w:val="uk-UA"/>
        </w:rPr>
        <w:t xml:space="preserve">в </w:t>
      </w:r>
      <w:proofErr w:type="spellStart"/>
      <w:r w:rsidRPr="00DC703C">
        <w:rPr>
          <w:color w:val="000000"/>
          <w:sz w:val="28"/>
          <w:szCs w:val="28"/>
          <w:lang w:val="uk-UA"/>
        </w:rPr>
        <w:t>курсовой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работе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разработан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сервис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для </w:t>
      </w:r>
      <w:proofErr w:type="spellStart"/>
      <w:r w:rsidRPr="00DC703C">
        <w:rPr>
          <w:color w:val="000000"/>
          <w:sz w:val="28"/>
          <w:szCs w:val="28"/>
          <w:lang w:val="uk-UA"/>
        </w:rPr>
        <w:t>тренировки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памяти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«Memory.pro». Для </w:t>
      </w:r>
      <w:proofErr w:type="spellStart"/>
      <w:r w:rsidRPr="00DC703C">
        <w:rPr>
          <w:color w:val="000000"/>
          <w:sz w:val="28"/>
          <w:szCs w:val="28"/>
          <w:lang w:val="uk-UA"/>
        </w:rPr>
        <w:t>разработки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программного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продукта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был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использован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язык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программирования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DC703C">
        <w:rPr>
          <w:color w:val="000000"/>
          <w:sz w:val="28"/>
          <w:szCs w:val="28"/>
          <w:lang w:val="uk-UA"/>
        </w:rPr>
        <w:t>библиотека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(с </w:t>
      </w:r>
      <w:proofErr w:type="spellStart"/>
      <w:r w:rsidRPr="00DC703C">
        <w:rPr>
          <w:color w:val="000000"/>
          <w:sz w:val="28"/>
          <w:szCs w:val="28"/>
          <w:lang w:val="uk-UA"/>
        </w:rPr>
        <w:t>использование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FXML и SASS), JPA фреймворк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и СУБД MYSQL.</w:t>
      </w:r>
    </w:p>
    <w:p w14:paraId="2B5B244E" w14:textId="77777777" w:rsidR="002D061A" w:rsidRPr="00DC703C" w:rsidRDefault="002D061A" w:rsidP="002D061A">
      <w:pPr>
        <w:spacing w:line="360" w:lineRule="auto"/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ab/>
      </w:r>
      <w:proofErr w:type="spellStart"/>
      <w:r w:rsidRPr="00DC703C">
        <w:rPr>
          <w:b/>
          <w:color w:val="000000"/>
          <w:sz w:val="28"/>
          <w:szCs w:val="28"/>
          <w:lang w:val="uk-UA"/>
        </w:rPr>
        <w:t>Annotation</w:t>
      </w:r>
      <w:proofErr w:type="spellEnd"/>
      <w:r w:rsidRPr="00DC703C">
        <w:rPr>
          <w:b/>
          <w:color w:val="000000"/>
          <w:sz w:val="28"/>
          <w:szCs w:val="28"/>
          <w:lang w:val="uk-UA"/>
        </w:rPr>
        <w:t xml:space="preserve">: </w:t>
      </w:r>
      <w:r w:rsidRPr="00DC703C">
        <w:rPr>
          <w:color w:val="000000"/>
          <w:sz w:val="28"/>
          <w:szCs w:val="28"/>
          <w:lang w:val="uk-UA"/>
        </w:rPr>
        <w:t xml:space="preserve">a </w:t>
      </w:r>
      <w:proofErr w:type="spellStart"/>
      <w:r w:rsidRPr="00DC703C">
        <w:rPr>
          <w:color w:val="000000"/>
          <w:sz w:val="28"/>
          <w:szCs w:val="28"/>
          <w:lang w:val="uk-UA"/>
        </w:rPr>
        <w:t>software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product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for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memory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training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named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«Memory.pro» </w:t>
      </w:r>
      <w:proofErr w:type="spellStart"/>
      <w:r w:rsidRPr="00DC703C">
        <w:rPr>
          <w:color w:val="000000"/>
          <w:sz w:val="28"/>
          <w:szCs w:val="28"/>
          <w:lang w:val="uk-UA"/>
        </w:rPr>
        <w:t>is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developed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in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this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coursework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programing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language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DC703C">
        <w:rPr>
          <w:color w:val="000000"/>
          <w:sz w:val="28"/>
          <w:szCs w:val="28"/>
          <w:lang w:val="uk-UA"/>
        </w:rPr>
        <w:t>library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DC703C">
        <w:rPr>
          <w:color w:val="000000"/>
          <w:sz w:val="28"/>
          <w:szCs w:val="28"/>
          <w:lang w:val="uk-UA"/>
        </w:rPr>
        <w:t>with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FXML </w:t>
      </w:r>
      <w:proofErr w:type="spellStart"/>
      <w:r w:rsidRPr="00DC703C">
        <w:rPr>
          <w:color w:val="000000"/>
          <w:sz w:val="28"/>
          <w:szCs w:val="28"/>
          <w:lang w:val="uk-UA"/>
        </w:rPr>
        <w:t>and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SASS), JPA </w:t>
      </w:r>
      <w:proofErr w:type="spellStart"/>
      <w:r w:rsidRPr="00DC703C">
        <w:rPr>
          <w:color w:val="000000"/>
          <w:sz w:val="28"/>
          <w:szCs w:val="28"/>
          <w:lang w:val="uk-UA"/>
        </w:rPr>
        <w:t>framework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and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DBMS MYSQL </w:t>
      </w:r>
      <w:proofErr w:type="spellStart"/>
      <w:r w:rsidRPr="00DC703C">
        <w:rPr>
          <w:color w:val="000000"/>
          <w:sz w:val="28"/>
          <w:szCs w:val="28"/>
          <w:lang w:val="uk-UA"/>
        </w:rPr>
        <w:t>have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been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used</w:t>
      </w:r>
      <w:proofErr w:type="spellEnd"/>
      <w:r w:rsidRPr="00DC703C">
        <w:rPr>
          <w:color w:val="000000"/>
          <w:sz w:val="28"/>
          <w:szCs w:val="28"/>
          <w:lang w:val="uk-UA"/>
        </w:rPr>
        <w:t>.</w:t>
      </w:r>
    </w:p>
    <w:p w14:paraId="628C902A" w14:textId="77777777" w:rsidR="00BF74F5" w:rsidRPr="00DC703C" w:rsidRDefault="00BF74F5" w:rsidP="002D061A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45838535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bookmarkStart w:id="0" w:name="_Toc9828810" w:displacedByCustomXml="next"/>
    <w:sdt>
      <w:sdtPr>
        <w:rPr>
          <w:rFonts w:ascii="Times New Roman" w:eastAsia="Times New Roman" w:hAnsi="Times New Roman" w:cs="Times New Roman"/>
          <w:color w:val="auto"/>
          <w:kern w:val="24"/>
          <w:sz w:val="24"/>
          <w:szCs w:val="20"/>
          <w:lang w:val="uk-UA"/>
        </w:rPr>
        <w:id w:val="1764944186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619A15F2" w14:textId="77777777" w:rsidR="00FB1764" w:rsidRPr="00DC703C" w:rsidRDefault="00CC4D6D" w:rsidP="00CC4D6D">
          <w:pPr>
            <w:pStyle w:val="TOCHeading"/>
            <w:jc w:val="center"/>
            <w:rPr>
              <w:color w:val="auto"/>
              <w:lang w:val="uk-UA"/>
            </w:rPr>
          </w:pPr>
          <w:r w:rsidRPr="00DC703C">
            <w:rPr>
              <w:color w:val="auto"/>
              <w:lang w:val="uk-UA"/>
            </w:rPr>
            <w:t>Зміст</w:t>
          </w:r>
        </w:p>
        <w:p w14:paraId="6F48E0FE" w14:textId="77777777" w:rsidR="003A6E6B" w:rsidRDefault="00FB1764">
          <w:pPr>
            <w:pStyle w:val="TOC1"/>
            <w:rPr>
              <w:rFonts w:cstheme="minorBidi"/>
              <w:b w:val="0"/>
              <w:lang w:val="en-US" w:eastAsia="en-US"/>
            </w:rPr>
          </w:pPr>
          <w:r w:rsidRPr="00DC703C">
            <w:rPr>
              <w:b w:val="0"/>
              <w:noProof w:val="0"/>
              <w:sz w:val="28"/>
              <w:szCs w:val="28"/>
              <w:lang w:val="uk-UA"/>
            </w:rPr>
            <w:fldChar w:fldCharType="begin"/>
          </w:r>
          <w:r w:rsidRPr="00DC703C">
            <w:rPr>
              <w:b w:val="0"/>
              <w:noProof w:val="0"/>
              <w:sz w:val="28"/>
              <w:szCs w:val="28"/>
              <w:lang w:val="uk-UA"/>
            </w:rPr>
            <w:instrText xml:space="preserve"> TOC \o "1-3" \h \z \u </w:instrText>
          </w:r>
          <w:r w:rsidRPr="00DC703C">
            <w:rPr>
              <w:b w:val="0"/>
              <w:noProof w:val="0"/>
              <w:sz w:val="28"/>
              <w:szCs w:val="28"/>
              <w:lang w:val="uk-UA"/>
            </w:rPr>
            <w:fldChar w:fldCharType="separate"/>
          </w:r>
          <w:hyperlink w:anchor="_Toc9874024" w:history="1">
            <w:r w:rsidR="003A6E6B" w:rsidRPr="0058518F">
              <w:rPr>
                <w:rStyle w:val="Hyperlink"/>
                <w:lang w:val="uk-UA"/>
              </w:rPr>
              <w:t>Вступ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_Toc9874024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4</w:t>
            </w:r>
            <w:r w:rsidR="003A6E6B">
              <w:rPr>
                <w:webHidden/>
              </w:rPr>
              <w:fldChar w:fldCharType="end"/>
            </w:r>
          </w:hyperlink>
        </w:p>
        <w:p w14:paraId="59EC68AF" w14:textId="77777777" w:rsidR="003A6E6B" w:rsidRDefault="005327A9">
          <w:pPr>
            <w:pStyle w:val="TOC1"/>
            <w:rPr>
              <w:rFonts w:cstheme="minorBidi"/>
              <w:b w:val="0"/>
              <w:lang w:val="en-US" w:eastAsia="en-US"/>
            </w:rPr>
          </w:pPr>
          <w:hyperlink w:anchor="_Toc9874025" w:history="1">
            <w:r w:rsidR="003A6E6B" w:rsidRPr="0058518F">
              <w:rPr>
                <w:rStyle w:val="Hyperlink"/>
                <w:lang w:val="uk-UA"/>
              </w:rPr>
              <w:t>1.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lang w:val="uk-UA"/>
              </w:rPr>
              <w:t>Аналіз та опис предметної області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_Toc9874025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5</w:t>
            </w:r>
            <w:r w:rsidR="003A6E6B">
              <w:rPr>
                <w:webHidden/>
              </w:rPr>
              <w:fldChar w:fldCharType="end"/>
            </w:r>
          </w:hyperlink>
        </w:p>
        <w:p w14:paraId="5D78D784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26" w:history="1">
            <w:r w:rsidR="003A6E6B" w:rsidRPr="0058518F">
              <w:rPr>
                <w:rStyle w:val="Hyperlink"/>
                <w:rFonts w:ascii="Times New Roman" w:hAnsi="Times New Roman"/>
              </w:rPr>
              <w:t>1.1.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Загальний опис предметної області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_Toc9874026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5</w:t>
            </w:r>
            <w:r w:rsidR="003A6E6B">
              <w:rPr>
                <w:webHidden/>
              </w:rPr>
              <w:fldChar w:fldCharType="end"/>
            </w:r>
          </w:hyperlink>
        </w:p>
        <w:p w14:paraId="7FF0C9E7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27" w:history="1">
            <w:r w:rsidR="003A6E6B" w:rsidRPr="0058518F">
              <w:rPr>
                <w:rStyle w:val="Hyperlink"/>
                <w:rFonts w:ascii="Times New Roman" w:hAnsi="Times New Roman"/>
              </w:rPr>
              <w:t>1.2.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Аналіз вже існуючого програмного забезпечення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_Toc9874027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5</w:t>
            </w:r>
            <w:r w:rsidR="003A6E6B">
              <w:rPr>
                <w:webHidden/>
              </w:rPr>
              <w:fldChar w:fldCharType="end"/>
            </w:r>
          </w:hyperlink>
        </w:p>
        <w:p w14:paraId="537E92C9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28" w:history="1">
            <w:r w:rsidR="003A6E6B" w:rsidRPr="0058518F">
              <w:rPr>
                <w:rStyle w:val="Hyperlink"/>
                <w:rFonts w:ascii="Times New Roman" w:hAnsi="Times New Roman"/>
              </w:rPr>
              <w:t>1.3.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Дослідження та опис предметної області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_Toc9874028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6</w:t>
            </w:r>
            <w:r w:rsidR="003A6E6B">
              <w:rPr>
                <w:webHidden/>
              </w:rPr>
              <w:fldChar w:fldCharType="end"/>
            </w:r>
          </w:hyperlink>
        </w:p>
        <w:p w14:paraId="39D20A34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29" w:history="1">
            <w:r w:rsidR="003A6E6B" w:rsidRPr="0058518F">
              <w:rPr>
                <w:rStyle w:val="Hyperlink"/>
                <w:rFonts w:ascii="Times New Roman" w:hAnsi="Times New Roman"/>
              </w:rPr>
              <w:t>1.4.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Вибір засобів розробки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_Toc9874029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8</w:t>
            </w:r>
            <w:r w:rsidR="003A6E6B">
              <w:rPr>
                <w:webHidden/>
              </w:rPr>
              <w:fldChar w:fldCharType="end"/>
            </w:r>
          </w:hyperlink>
        </w:p>
        <w:p w14:paraId="49DE36EB" w14:textId="77777777" w:rsidR="003A6E6B" w:rsidRDefault="005327A9">
          <w:pPr>
            <w:pStyle w:val="TOC1"/>
            <w:rPr>
              <w:rFonts w:cstheme="minorBidi"/>
              <w:b w:val="0"/>
              <w:lang w:val="en-US" w:eastAsia="en-US"/>
            </w:rPr>
          </w:pPr>
          <w:hyperlink w:anchor="_Toc9874030" w:history="1">
            <w:r w:rsidR="003A6E6B" w:rsidRPr="0058518F">
              <w:rPr>
                <w:rStyle w:val="Hyperlink"/>
                <w:lang w:val="uk-UA"/>
              </w:rPr>
              <w:t>2.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lang w:val="uk-UA"/>
              </w:rPr>
              <w:t>Проектування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_Toc9874030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9</w:t>
            </w:r>
            <w:r w:rsidR="003A6E6B">
              <w:rPr>
                <w:webHidden/>
              </w:rPr>
              <w:fldChar w:fldCharType="end"/>
            </w:r>
          </w:hyperlink>
        </w:p>
        <w:p w14:paraId="6CEDC0E4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31" w:history="1">
            <w:r w:rsidR="003A6E6B" w:rsidRPr="0058518F">
              <w:rPr>
                <w:rStyle w:val="Hyperlink"/>
              </w:rPr>
              <w:t>2.1.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</w:rPr>
              <w:t>Ескізний проект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_Toc9874031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9</w:t>
            </w:r>
            <w:r w:rsidR="003A6E6B">
              <w:rPr>
                <w:webHidden/>
              </w:rPr>
              <w:fldChar w:fldCharType="end"/>
            </w:r>
          </w:hyperlink>
        </w:p>
        <w:p w14:paraId="780DDDC4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32" w:history="1">
            <w:r w:rsidR="003A6E6B" w:rsidRPr="0058518F">
              <w:rPr>
                <w:rStyle w:val="Hyperlink"/>
              </w:rPr>
              <w:t>2.1.1.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</w:rPr>
              <w:t>Схема взаємодії модулів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_Toc9874032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9</w:t>
            </w:r>
            <w:r w:rsidR="003A6E6B">
              <w:rPr>
                <w:webHidden/>
              </w:rPr>
              <w:fldChar w:fldCharType="end"/>
            </w:r>
          </w:hyperlink>
        </w:p>
        <w:p w14:paraId="47019A9E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37" w:history="1">
            <w:r w:rsidR="003A6E6B" w:rsidRPr="0058518F">
              <w:rPr>
                <w:rStyle w:val="Hyperlink"/>
              </w:rPr>
              <w:t>2.1.2.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</w:rPr>
              <w:t>Діаграма варіантів використання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_Toc9874037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10</w:t>
            </w:r>
            <w:r w:rsidR="003A6E6B">
              <w:rPr>
                <w:webHidden/>
              </w:rPr>
              <w:fldChar w:fldCharType="end"/>
            </w:r>
          </w:hyperlink>
        </w:p>
        <w:p w14:paraId="23958753" w14:textId="77777777" w:rsidR="003A6E6B" w:rsidRDefault="005327A9">
          <w:pPr>
            <w:pStyle w:val="TOC2"/>
            <w:rPr>
              <w:rFonts w:cstheme="minorBidi"/>
              <w:b w:val="0"/>
              <w:lang w:val="en-US" w:eastAsia="en-US"/>
            </w:rPr>
          </w:pPr>
          <w:hyperlink w:anchor="_Toc9874038" w:history="1">
            <w:r w:rsidR="003A6E6B" w:rsidRPr="0058518F">
              <w:rPr>
                <w:rStyle w:val="Hyperlink"/>
                <w:rFonts w:ascii="Times New Roman" w:hAnsi="Times New Roman"/>
              </w:rPr>
              <w:t>2.2.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Технічний проект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_Toc9874038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11</w:t>
            </w:r>
            <w:r w:rsidR="003A6E6B">
              <w:rPr>
                <w:webHidden/>
              </w:rPr>
              <w:fldChar w:fldCharType="end"/>
            </w:r>
          </w:hyperlink>
        </w:p>
        <w:p w14:paraId="3A755285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39" w:history="1">
            <w:r w:rsidR="003A6E6B" w:rsidRPr="0058518F">
              <w:rPr>
                <w:rStyle w:val="Hyperlink"/>
                <w:rFonts w:ascii="Times New Roman" w:hAnsi="Times New Roman"/>
              </w:rPr>
              <w:t>2.2.1.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Контекстна діаграми системи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_Toc9874039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11</w:t>
            </w:r>
            <w:r w:rsidR="003A6E6B">
              <w:rPr>
                <w:webHidden/>
              </w:rPr>
              <w:fldChar w:fldCharType="end"/>
            </w:r>
          </w:hyperlink>
        </w:p>
        <w:p w14:paraId="41EB8A37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0" w:history="1">
            <w:r w:rsidR="003A6E6B" w:rsidRPr="0058518F">
              <w:rPr>
                <w:rStyle w:val="Hyperlink"/>
                <w:rFonts w:ascii="Times New Roman" w:hAnsi="Times New Roman"/>
              </w:rPr>
              <w:t>2.2.2.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DFD 1 рівня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_Toc9874040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11</w:t>
            </w:r>
            <w:r w:rsidR="003A6E6B">
              <w:rPr>
                <w:webHidden/>
              </w:rPr>
              <w:fldChar w:fldCharType="end"/>
            </w:r>
          </w:hyperlink>
        </w:p>
        <w:p w14:paraId="042227EA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1" w:history="1">
            <w:r w:rsidR="003A6E6B" w:rsidRPr="0058518F">
              <w:rPr>
                <w:rStyle w:val="Hyperlink"/>
                <w:rFonts w:ascii="Times New Roman" w:hAnsi="Times New Roman"/>
              </w:rPr>
              <w:t>2.2.3.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DFD 2 рівня (Статистика)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_Toc9874041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12</w:t>
            </w:r>
            <w:r w:rsidR="003A6E6B">
              <w:rPr>
                <w:webHidden/>
              </w:rPr>
              <w:fldChar w:fldCharType="end"/>
            </w:r>
          </w:hyperlink>
        </w:p>
        <w:p w14:paraId="2D61FDDF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2" w:history="1">
            <w:r w:rsidR="003A6E6B" w:rsidRPr="0058518F">
              <w:rPr>
                <w:rStyle w:val="Hyperlink"/>
                <w:rFonts w:ascii="Times New Roman" w:hAnsi="Times New Roman"/>
              </w:rPr>
              <w:t>2.2.4.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Діаграма сутність-зв’язок (ERD)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_Toc9874042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13</w:t>
            </w:r>
            <w:r w:rsidR="003A6E6B">
              <w:rPr>
                <w:webHidden/>
              </w:rPr>
              <w:fldChar w:fldCharType="end"/>
            </w:r>
          </w:hyperlink>
        </w:p>
        <w:p w14:paraId="235520E4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3" w:history="1">
            <w:r w:rsidR="003A6E6B" w:rsidRPr="0058518F">
              <w:rPr>
                <w:rStyle w:val="Hyperlink"/>
                <w:rFonts w:ascii="Times New Roman" w:hAnsi="Times New Roman"/>
              </w:rPr>
              <w:t>2.2.5.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Логічна модель системи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_Toc9874043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14</w:t>
            </w:r>
            <w:r w:rsidR="003A6E6B">
              <w:rPr>
                <w:webHidden/>
              </w:rPr>
              <w:fldChar w:fldCharType="end"/>
            </w:r>
          </w:hyperlink>
        </w:p>
        <w:p w14:paraId="13DB8C3E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4" w:history="1">
            <w:r w:rsidR="003A6E6B" w:rsidRPr="0058518F">
              <w:rPr>
                <w:rStyle w:val="Hyperlink"/>
                <w:rFonts w:ascii="Times New Roman" w:hAnsi="Times New Roman"/>
              </w:rPr>
              <w:t>2.2.6.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Діаграма класів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_Toc9874044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15</w:t>
            </w:r>
            <w:r w:rsidR="003A6E6B">
              <w:rPr>
                <w:webHidden/>
              </w:rPr>
              <w:fldChar w:fldCharType="end"/>
            </w:r>
          </w:hyperlink>
        </w:p>
        <w:p w14:paraId="689FEFF3" w14:textId="77777777" w:rsidR="003A6E6B" w:rsidRDefault="005327A9">
          <w:pPr>
            <w:pStyle w:val="TOC3"/>
            <w:rPr>
              <w:rFonts w:cstheme="minorBidi"/>
              <w:b w:val="0"/>
              <w:lang w:val="en-US" w:eastAsia="en-US"/>
            </w:rPr>
          </w:pPr>
          <w:hyperlink w:anchor="_Toc9874045" w:history="1">
            <w:r w:rsidR="003A6E6B" w:rsidRPr="0058518F">
              <w:rPr>
                <w:rStyle w:val="Hyperlink"/>
                <w:rFonts w:ascii="Times New Roman" w:hAnsi="Times New Roman"/>
              </w:rPr>
              <w:t>2.2.10</w:t>
            </w:r>
            <w:r w:rsidR="003A6E6B">
              <w:rPr>
                <w:rFonts w:cstheme="minorBidi"/>
                <w:b w:val="0"/>
                <w:lang w:val="en-US" w:eastAsia="en-US"/>
              </w:rPr>
              <w:tab/>
            </w:r>
            <w:r w:rsidR="003A6E6B" w:rsidRPr="0058518F">
              <w:rPr>
                <w:rStyle w:val="Hyperlink"/>
                <w:rFonts w:ascii="Times New Roman" w:hAnsi="Times New Roman"/>
              </w:rPr>
              <w:t>Діаграма послідовностей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_Toc9874045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18</w:t>
            </w:r>
            <w:r w:rsidR="003A6E6B">
              <w:rPr>
                <w:webHidden/>
              </w:rPr>
              <w:fldChar w:fldCharType="end"/>
            </w:r>
          </w:hyperlink>
        </w:p>
        <w:p w14:paraId="5AC53DC7" w14:textId="77777777" w:rsidR="003A6E6B" w:rsidRDefault="005327A9">
          <w:pPr>
            <w:pStyle w:val="TOC1"/>
            <w:rPr>
              <w:rFonts w:cstheme="minorBidi"/>
              <w:b w:val="0"/>
              <w:lang w:val="en-US" w:eastAsia="en-US"/>
            </w:rPr>
          </w:pPr>
          <w:hyperlink w:anchor="_Toc9874046" w:history="1">
            <w:r w:rsidR="003A6E6B" w:rsidRPr="0058518F">
              <w:rPr>
                <w:rStyle w:val="Hyperlink"/>
                <w:lang w:val="uk-UA"/>
              </w:rPr>
              <w:t>Додаток А. Технічне завдання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_Toc9874046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20</w:t>
            </w:r>
            <w:r w:rsidR="003A6E6B">
              <w:rPr>
                <w:webHidden/>
              </w:rPr>
              <w:fldChar w:fldCharType="end"/>
            </w:r>
          </w:hyperlink>
        </w:p>
        <w:p w14:paraId="5BDFE8D6" w14:textId="77777777" w:rsidR="003A6E6B" w:rsidRDefault="005327A9">
          <w:pPr>
            <w:pStyle w:val="TOC1"/>
            <w:rPr>
              <w:rFonts w:cstheme="minorBidi"/>
              <w:b w:val="0"/>
              <w:lang w:val="en-US" w:eastAsia="en-US"/>
            </w:rPr>
          </w:pPr>
          <w:hyperlink w:anchor="_Toc9874047" w:history="1">
            <w:r w:rsidR="003A6E6B" w:rsidRPr="0058518F">
              <w:rPr>
                <w:rStyle w:val="Hyperlink"/>
                <w:lang w:val="uk-UA"/>
              </w:rPr>
              <w:t>Додаток Б. Інструкція користувача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_Toc9874047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26</w:t>
            </w:r>
            <w:r w:rsidR="003A6E6B">
              <w:rPr>
                <w:webHidden/>
              </w:rPr>
              <w:fldChar w:fldCharType="end"/>
            </w:r>
          </w:hyperlink>
        </w:p>
        <w:p w14:paraId="37F44903" w14:textId="77777777" w:rsidR="003A6E6B" w:rsidRDefault="005327A9">
          <w:pPr>
            <w:pStyle w:val="TOC1"/>
            <w:rPr>
              <w:rFonts w:cstheme="minorBidi"/>
              <w:b w:val="0"/>
              <w:lang w:val="en-US" w:eastAsia="en-US"/>
            </w:rPr>
          </w:pPr>
          <w:hyperlink w:anchor="_Toc9874048" w:history="1">
            <w:r w:rsidR="003A6E6B" w:rsidRPr="0058518F">
              <w:rPr>
                <w:rStyle w:val="Hyperlink"/>
                <w:lang w:val="uk-UA"/>
              </w:rPr>
              <w:t>Додаток В. Код програмних модулів</w:t>
            </w:r>
            <w:r w:rsidR="003A6E6B">
              <w:rPr>
                <w:webHidden/>
              </w:rPr>
              <w:tab/>
            </w:r>
            <w:r w:rsidR="003A6E6B">
              <w:rPr>
                <w:webHidden/>
              </w:rPr>
              <w:fldChar w:fldCharType="begin"/>
            </w:r>
            <w:r w:rsidR="003A6E6B">
              <w:rPr>
                <w:webHidden/>
              </w:rPr>
              <w:instrText xml:space="preserve"> PAGEREF _Toc9874048 \h </w:instrText>
            </w:r>
            <w:r w:rsidR="003A6E6B">
              <w:rPr>
                <w:webHidden/>
              </w:rPr>
            </w:r>
            <w:r w:rsidR="003A6E6B">
              <w:rPr>
                <w:webHidden/>
              </w:rPr>
              <w:fldChar w:fldCharType="separate"/>
            </w:r>
            <w:r w:rsidR="003A6E6B">
              <w:rPr>
                <w:webHidden/>
              </w:rPr>
              <w:t>34</w:t>
            </w:r>
            <w:r w:rsidR="003A6E6B">
              <w:rPr>
                <w:webHidden/>
              </w:rPr>
              <w:fldChar w:fldCharType="end"/>
            </w:r>
          </w:hyperlink>
        </w:p>
        <w:p w14:paraId="31A1C7D1" w14:textId="77777777" w:rsidR="00FB1764" w:rsidRPr="00DC703C" w:rsidRDefault="00FB1764" w:rsidP="00CC4D6D">
          <w:pPr>
            <w:spacing w:line="276" w:lineRule="auto"/>
            <w:rPr>
              <w:sz w:val="28"/>
              <w:szCs w:val="28"/>
              <w:lang w:val="uk-UA"/>
            </w:rPr>
          </w:pPr>
          <w:r w:rsidRPr="00DC703C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267B5A98" w14:textId="77777777" w:rsidR="00D85609" w:rsidRPr="00DC703C" w:rsidRDefault="00D85609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br w:type="page"/>
      </w:r>
    </w:p>
    <w:p w14:paraId="654F3F80" w14:textId="77777777" w:rsidR="00BF74F5" w:rsidRPr="00DC703C" w:rsidRDefault="00BF74F5" w:rsidP="00BC54B1">
      <w:pPr>
        <w:pStyle w:val="Heading1"/>
        <w:rPr>
          <w:b/>
          <w:noProof w:val="0"/>
          <w:color w:val="000000"/>
          <w:szCs w:val="28"/>
          <w:lang w:val="uk-UA"/>
        </w:rPr>
      </w:pPr>
      <w:bookmarkStart w:id="1" w:name="_Toc9874024"/>
      <w:r w:rsidRPr="00DC703C">
        <w:rPr>
          <w:b/>
          <w:noProof w:val="0"/>
          <w:color w:val="000000"/>
          <w:szCs w:val="28"/>
          <w:lang w:val="uk-UA"/>
        </w:rPr>
        <w:lastRenderedPageBreak/>
        <w:t>Вступ</w:t>
      </w:r>
      <w:bookmarkEnd w:id="0"/>
      <w:bookmarkEnd w:id="1"/>
    </w:p>
    <w:p w14:paraId="2C43F9E0" w14:textId="77777777" w:rsidR="002D061A" w:rsidRPr="00DC703C" w:rsidRDefault="002D061A" w:rsidP="002D061A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 xml:space="preserve">Пам’ять – невід’ємна частина життя людини. Кожного для ми зустрічаємось з незліченною кількістю інформації, і з кожним роком її кількість тільки зростає. А людині, щоб бути успішною, потрібно постійно вчитися, постійно отримувати все нові і нові знання та навички. Але скільки людина дійсно запам’ятовує? А скільки того, що запам’ятовує вона забуває через день, місяць, рік? </w:t>
      </w:r>
    </w:p>
    <w:p w14:paraId="46D5E130" w14:textId="77777777" w:rsidR="002D061A" w:rsidRPr="00DC703C" w:rsidRDefault="002D061A" w:rsidP="002D061A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>Метою роботи є розробка сервісу для тренування пам’яті «Memory.pro», який призначений допомогти користувачам покращити свою пам’ять. А саме – тренування з запам’ятовування різних типів інформації (таких як числа, слова тощо), ведення статистики тренувань користування та рейтингу користувачів сервісу.</w:t>
      </w:r>
    </w:p>
    <w:p w14:paraId="162CCDF9" w14:textId="77777777" w:rsidR="002D061A" w:rsidRPr="00DC703C" w:rsidRDefault="002D061A" w:rsidP="002D061A">
      <w:pPr>
        <w:pStyle w:val="a1"/>
      </w:pPr>
      <w:r w:rsidRPr="00DC703C">
        <w:t>Для досягнення мети необхідно вирішити наступні завдання:</w:t>
      </w:r>
    </w:p>
    <w:p w14:paraId="4FE693A3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Провести аналіз предметної області та вже існуючих аналогів програмного забезпечення.</w:t>
      </w:r>
    </w:p>
    <w:p w14:paraId="5BBAA74F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Розробити проект програмного забезпечення, який містить в собі:</w:t>
      </w:r>
    </w:p>
    <w:p w14:paraId="22B16C6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Розробку, концептуальної, логічної, фізичної моделі бази даних.</w:t>
      </w:r>
    </w:p>
    <w:p w14:paraId="0B9851B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 специфікації програмних модулів.</w:t>
      </w:r>
    </w:p>
    <w:p w14:paraId="6D835F9F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алгоритмів програми та розробку інтерфейсу користувача.</w:t>
      </w:r>
    </w:p>
    <w:p w14:paraId="63F852EB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Опис СУБД та засобів програмної реалізації. </w:t>
      </w:r>
    </w:p>
    <w:p w14:paraId="4891DA76" w14:textId="77777777" w:rsidR="002D061A" w:rsidRPr="00DC703C" w:rsidRDefault="002D061A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br w:type="page"/>
      </w:r>
    </w:p>
    <w:p w14:paraId="1E76B996" w14:textId="77777777" w:rsidR="00BF74F5" w:rsidRPr="00DC703C" w:rsidRDefault="00BF74F5" w:rsidP="002267FA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sz w:val="28"/>
          <w:szCs w:val="28"/>
          <w:lang w:val="uk-UA"/>
        </w:rPr>
      </w:pPr>
      <w:bookmarkStart w:id="2" w:name="_Toc9828811"/>
      <w:bookmarkStart w:id="3" w:name="_Toc9874025"/>
      <w:r w:rsidRPr="00DC703C">
        <w:rPr>
          <w:b/>
          <w:sz w:val="28"/>
          <w:szCs w:val="28"/>
          <w:lang w:val="uk-UA"/>
        </w:rPr>
        <w:lastRenderedPageBreak/>
        <w:t>Аналіз та опис предметної області</w:t>
      </w:r>
      <w:bookmarkEnd w:id="2"/>
      <w:bookmarkEnd w:id="3"/>
    </w:p>
    <w:p w14:paraId="4BBA655E" w14:textId="77777777" w:rsidR="00BF74F5" w:rsidRPr="00DC703C" w:rsidRDefault="00CC6627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4" w:name="_Toc9828812"/>
      <w:bookmarkStart w:id="5" w:name="_Toc9874026"/>
      <w:r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Загальний</w:t>
      </w:r>
      <w:r w:rsidR="00BF74F5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опис предметної област</w:t>
      </w:r>
      <w:r w:rsidR="00D85609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</w:t>
      </w:r>
      <w:bookmarkEnd w:id="4"/>
      <w:bookmarkEnd w:id="5"/>
    </w:p>
    <w:p w14:paraId="48CF91A0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lang w:val="uk-UA"/>
        </w:rPr>
        <w:t xml:space="preserve">Сервіс </w:t>
      </w:r>
      <w:r w:rsidRPr="00DC703C">
        <w:rPr>
          <w:b w:val="0"/>
          <w:spacing w:val="-10"/>
          <w:lang w:val="uk-UA" w:eastAsia="uk-UA"/>
        </w:rPr>
        <w:t>«Memory.pro» призначени</w:t>
      </w:r>
      <w:r w:rsidR="00CD2AFB">
        <w:rPr>
          <w:b w:val="0"/>
          <w:spacing w:val="-10"/>
          <w:lang w:val="uk-UA" w:eastAsia="uk-UA"/>
        </w:rPr>
        <w:t>й</w:t>
      </w:r>
      <w:r w:rsidRPr="00DC703C">
        <w:rPr>
          <w:b w:val="0"/>
          <w:spacing w:val="-10"/>
          <w:lang w:val="uk-UA" w:eastAsia="uk-UA"/>
        </w:rPr>
        <w:t xml:space="preserve"> для тренування та розвитку пам’яті. Основна функція сервісу – тренування з запам’ятовування даних різних типів, таких як цифри, слова, картинки, імена, дати, тощо. При виконанні курсової роботи будуть реалізовані два – цифри та слова.</w:t>
      </w:r>
    </w:p>
    <w:p w14:paraId="5E129618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Під час тренування користувачу необхідно запам’ятати максимальну кількість даних вибраного типу за мінімальний час, після чого відновити їх у тому ж порядку.</w:t>
      </w:r>
    </w:p>
    <w:p w14:paraId="0A14F0F0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Після запам’ятовування формується результат тренування – що користувач запам’ятав правильно, що не правильно, скільки часу він запам’ятовував запропоновану інформацію тощо (детальніше у розділі «результати тренування»</w:t>
      </w:r>
    </w:p>
    <w:p w14:paraId="606BCEF9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b w:val="0"/>
          <w:spacing w:val="-10"/>
          <w:lang w:val="uk-UA" w:eastAsia="uk-UA"/>
        </w:rPr>
        <w:t>На основі результатів користувачів формується статистика – статистика конкретного користувача та загальна статистика.</w:t>
      </w:r>
    </w:p>
    <w:p w14:paraId="22F0119B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_Toc9828813"/>
      <w:bookmarkStart w:id="7" w:name="_Toc9874027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Аналіз вже існуючого програмного забезпечення</w:t>
      </w:r>
      <w:bookmarkEnd w:id="6"/>
      <w:bookmarkEnd w:id="7"/>
    </w:p>
    <w:p w14:paraId="6EE03768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memoryleague.com </w:t>
      </w:r>
    </w:p>
    <w:p w14:paraId="2ABA714A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Міжнародний сервіс для змагань із запам'ятовування </w:t>
      </w:r>
      <w:proofErr w:type="spellStart"/>
      <w:r w:rsidRPr="00DC703C">
        <w:rPr>
          <w:b w:val="0"/>
          <w:lang w:val="uk-UA"/>
        </w:rPr>
        <w:t>Online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Memory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League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Championship</w:t>
      </w:r>
      <w:proofErr w:type="spellEnd"/>
      <w:r w:rsidRPr="00DC703C">
        <w:rPr>
          <w:b w:val="0"/>
          <w:lang w:val="uk-UA"/>
        </w:rPr>
        <w:t xml:space="preserve">. Ним користуються багато кращих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 світу. Має всі базові типи тренувань, досить зручний інтерфейс. </w:t>
      </w:r>
    </w:p>
    <w:p w14:paraId="4D98FBEC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Сервіс повністю англомовний. Є платним ($ 25 в рік, або $ 10 на три місяці). Сервісом можна користуватися безкоштовно, але тільки в демонстраційному режимі. </w:t>
      </w:r>
    </w:p>
    <w:p w14:paraId="010576FD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 першу чергу розрахований на швидкісне запам'ятовування невеликої кількості даних (наприклад, 80 цифр, 30 картинок). Має хорошу систему змагань (через цей сервіс проводиться один з чемпіонатів світу із запам'ятовування). </w:t>
      </w:r>
    </w:p>
    <w:p w14:paraId="49B26AC0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memoryman.ru </w:t>
      </w:r>
    </w:p>
    <w:p w14:paraId="5CB63359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Відносно новий сервіс по тренуванню пам'яті. Сервіс російськомовний. Містить всі основні типи тренувань, досить гнучке налаштування показу даних, кількості елементів. Має простий і досить зручний інтерфейс, мінімалістичний дизайн. </w:t>
      </w:r>
    </w:p>
    <w:p w14:paraId="54DCBC57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 xml:space="preserve">На даний момент найбільш популярний в російськомовному співтоваристві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. Але має велику кількість помилок і недоробок. </w:t>
      </w:r>
    </w:p>
    <w:p w14:paraId="33323BBC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Powermemory.ru </w:t>
      </w:r>
    </w:p>
    <w:p w14:paraId="292A64E1" w14:textId="77777777" w:rsidR="00BF74F5" w:rsidRPr="00DC703C" w:rsidRDefault="00CC6627" w:rsidP="00CC6627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Один з перших російськомовних сервісів по тренуванню пам'яті (в контексті мнемоніки). Надійний і стабільний, але містить тренування тільки із запам'ятовування чисел, карт і слів. Слабка можливість настройки тренування. З 2017 року сервіс закритий на оновлення.</w:t>
      </w:r>
      <w:r w:rsidR="00BF74F5" w:rsidRPr="00DC703C">
        <w:rPr>
          <w:sz w:val="28"/>
          <w:szCs w:val="28"/>
          <w:lang w:val="uk-UA"/>
        </w:rPr>
        <w:t xml:space="preserve">  </w:t>
      </w:r>
    </w:p>
    <w:p w14:paraId="5A6CCD73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8" w:name="_Toc9874028"/>
      <w:r w:rsidR="00CC6627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Дослідження та опис предметної області</w:t>
      </w:r>
      <w:bookmarkEnd w:id="8"/>
    </w:p>
    <w:p w14:paraId="1B129A15" w14:textId="77777777" w:rsidR="00CC6627" w:rsidRPr="00DC703C" w:rsidRDefault="00CC6627" w:rsidP="006F7184">
      <w:pPr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Основним користувачем сервісу є «Користувач» (або «User»). Він характеризується наступними атрибутами:</w:t>
      </w:r>
    </w:p>
    <w:p w14:paraId="33ADE149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Id</w:t>
      </w:r>
      <w:proofErr w:type="spellEnd"/>
    </w:p>
    <w:p w14:paraId="30A87634" w14:textId="77777777" w:rsidR="006F7184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Прізвище</w:t>
      </w:r>
    </w:p>
    <w:p w14:paraId="49CB63B6" w14:textId="77777777" w:rsidR="00CC6627" w:rsidRPr="00DC703C" w:rsidRDefault="006F7184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І</w:t>
      </w:r>
      <w:r w:rsidR="00CC6627" w:rsidRPr="00DC703C">
        <w:rPr>
          <w:b w:val="0"/>
          <w:lang w:val="uk-UA"/>
        </w:rPr>
        <w:t>м’я</w:t>
      </w:r>
    </w:p>
    <w:p w14:paraId="1ABD0726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Username</w:t>
      </w:r>
      <w:proofErr w:type="spellEnd"/>
    </w:p>
    <w:p w14:paraId="60C801F6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Email</w:t>
      </w:r>
      <w:proofErr w:type="spellEnd"/>
    </w:p>
    <w:p w14:paraId="74002D4E" w14:textId="77777777" w:rsidR="006F7184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Дата реєстрації</w:t>
      </w:r>
    </w:p>
    <w:p w14:paraId="45D6FB9A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Користувачем може стати будь-який бажаючий (будь-якого віку, громадянства, національності). У кожного користувача повинен бути особистий кабінет (профіль), в якому він може бачити свої дані, а також може змінювати їх. Користувачі можуть бачити профілі інших користувачів.</w:t>
      </w:r>
    </w:p>
    <w:p w14:paraId="637F1CEF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Тренування</w:t>
      </w:r>
    </w:p>
    <w:p w14:paraId="1E85DC6F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Тренування - основна функція сервісу. Тренування складається з наступних етапів:</w:t>
      </w:r>
    </w:p>
    <w:p w14:paraId="10665F7A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Вибір тренування. На цьому етапі користувачу необхідно вибрати необхідний вид тренування і вказати кількість елементів інформації у тренуванні.</w:t>
      </w:r>
    </w:p>
    <w:p w14:paraId="426973EE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 xml:space="preserve">Запам'ятовування випадкових даних відповідно до типу тренування. Користувачеві показується випадкова послідовність даних зазначеного типу відповідно до встановлених на попередньому етапі параметрам. </w:t>
      </w:r>
      <w:r w:rsidRPr="00DC703C">
        <w:rPr>
          <w:b w:val="0"/>
          <w:lang w:val="uk-UA"/>
        </w:rPr>
        <w:lastRenderedPageBreak/>
        <w:t>Користувач послідовно передивляється кожен елемент та запам’ятовує його.</w:t>
      </w:r>
    </w:p>
    <w:p w14:paraId="62915C88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Згадування. Після запам'ятовування користувачеві пропонується відтворити дані, які вдалося запам’ятати. Відтворити їх необхідно в тому ж порядку в якому вони були показані під час запам'ятовування.</w:t>
      </w:r>
    </w:p>
    <w:p w14:paraId="7D97BCE5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Результати. Після того, як користувач закінчив етап згадування йому показуються результати тренування. Саме результати тренування зберігаються у базі даних і враховуються в особистій і загальній статистиці.</w:t>
      </w:r>
    </w:p>
    <w:p w14:paraId="4136A82F" w14:textId="77777777" w:rsidR="006F7184" w:rsidRPr="00DC703C" w:rsidRDefault="006F7184" w:rsidP="00941EC0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Типи тренувань</w:t>
      </w:r>
    </w:p>
    <w:p w14:paraId="68DEEAD0" w14:textId="77777777" w:rsidR="006F7184" w:rsidRPr="00DC703C" w:rsidRDefault="00F07FD6" w:rsidP="002267FA">
      <w:pPr>
        <w:pStyle w:val="a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Числа</w:t>
      </w:r>
      <w:r w:rsidR="006F7184" w:rsidRPr="00DC703C">
        <w:rPr>
          <w:b w:val="0"/>
          <w:lang w:val="uk-UA"/>
        </w:rPr>
        <w:t xml:space="preserve"> – мета користувача запам’ятати задану послідовність цифр. У рамках курсової роботу користувачу будуть показуватись по 2 цифри.</w:t>
      </w:r>
      <w:r w:rsidR="00941EC0" w:rsidRPr="00DC703C">
        <w:rPr>
          <w:b w:val="0"/>
          <w:lang w:val="uk-UA"/>
        </w:rPr>
        <w:t xml:space="preserve"> Таким чином набір можливих даних для запам’ятовування складається с чисел від «00» до «99»</w:t>
      </w:r>
      <w:r w:rsidRPr="00DC703C">
        <w:rPr>
          <w:b w:val="0"/>
          <w:lang w:val="uk-UA"/>
        </w:rPr>
        <w:t>.</w:t>
      </w:r>
    </w:p>
    <w:p w14:paraId="4AE3224D" w14:textId="77777777" w:rsidR="006F7184" w:rsidRPr="00DC703C" w:rsidRDefault="006F7184" w:rsidP="002267FA">
      <w:pPr>
        <w:pStyle w:val="a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Слова – мета користувача запам’ятати задану послідовність слів.</w:t>
      </w:r>
      <w:r w:rsidR="00941EC0" w:rsidRPr="00DC703C">
        <w:rPr>
          <w:b w:val="0"/>
          <w:lang w:val="uk-UA"/>
        </w:rPr>
        <w:t xml:space="preserve"> Користувачу слова показуються по одному.</w:t>
      </w:r>
    </w:p>
    <w:p w14:paraId="06A7BDAA" w14:textId="77777777" w:rsidR="00FB1460" w:rsidRPr="00DC703C" w:rsidRDefault="00FB1460" w:rsidP="00FB1460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Набори даних для тренування у систему вводить адміністратор.  У рамках курсової роботи фізично адміністратор реалізований не буде.</w:t>
      </w:r>
    </w:p>
    <w:p w14:paraId="6C23E67E" w14:textId="77777777" w:rsidR="006F7184" w:rsidRPr="00DC703C" w:rsidRDefault="006F7184" w:rsidP="00941EC0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Результати тренувань</w:t>
      </w:r>
    </w:p>
    <w:p w14:paraId="384E5168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Результати тренування кожного типу зберігаються в базі даних у відповідних таблицях (для кожного типу тренування окрема таблиця). За результатами будується особиста статистика користувача і загальна статистика. Якщо користувач зробив більше 10% помилок </w:t>
      </w:r>
      <w:r w:rsidR="00B320F7" w:rsidRPr="00DC703C">
        <w:rPr>
          <w:b w:val="0"/>
          <w:lang w:val="uk-UA"/>
        </w:rPr>
        <w:t>–</w:t>
      </w:r>
      <w:r w:rsidRPr="00DC703C">
        <w:rPr>
          <w:b w:val="0"/>
          <w:lang w:val="uk-UA"/>
        </w:rPr>
        <w:t xml:space="preserve"> результат</w:t>
      </w:r>
      <w:r w:rsidR="00B320F7" w:rsidRPr="00DC703C">
        <w:rPr>
          <w:b w:val="0"/>
          <w:lang w:val="uk-UA"/>
        </w:rPr>
        <w:t xml:space="preserve"> оцінюється в 0 балів</w:t>
      </w:r>
      <w:r w:rsidRPr="00DC703C">
        <w:rPr>
          <w:b w:val="0"/>
          <w:lang w:val="uk-UA"/>
        </w:rPr>
        <w:t xml:space="preserve">. </w:t>
      </w:r>
    </w:p>
    <w:p w14:paraId="2F95D055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Всі результати тренувань характеризуються такими атрибутами:</w:t>
      </w:r>
    </w:p>
    <w:p w14:paraId="216626A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proofErr w:type="spellStart"/>
      <w:r w:rsidRPr="00DC703C">
        <w:rPr>
          <w:b w:val="0"/>
          <w:spacing w:val="-10"/>
          <w:lang w:val="uk-UA" w:eastAsia="uk-UA"/>
        </w:rPr>
        <w:t>Id</w:t>
      </w:r>
      <w:proofErr w:type="spellEnd"/>
      <w:r w:rsidRPr="00DC703C">
        <w:rPr>
          <w:b w:val="0"/>
          <w:spacing w:val="-10"/>
          <w:lang w:val="uk-UA" w:eastAsia="uk-UA"/>
        </w:rPr>
        <w:t xml:space="preserve"> користувача</w:t>
      </w:r>
    </w:p>
    <w:p w14:paraId="66E552A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Дата тренування</w:t>
      </w:r>
    </w:p>
    <w:p w14:paraId="06A0617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запам’ятовування</w:t>
      </w:r>
    </w:p>
    <w:p w14:paraId="51C76CFE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згадування</w:t>
      </w:r>
    </w:p>
    <w:p w14:paraId="6AAD1B8C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Оцінка</w:t>
      </w:r>
    </w:p>
    <w:p w14:paraId="0E06AA72" w14:textId="77777777" w:rsidR="00F07FD6" w:rsidRPr="00DC703C" w:rsidRDefault="00F07FD6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b/>
          <w:lang w:val="uk-UA"/>
        </w:rPr>
        <w:br w:type="page"/>
      </w:r>
    </w:p>
    <w:p w14:paraId="30C59010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>Результат тренування оцінюється за формулою:</w:t>
      </w:r>
    </w:p>
    <w:p w14:paraId="26347594" w14:textId="77777777" w:rsidR="006F7184" w:rsidRPr="00DC703C" w:rsidRDefault="00B320F7" w:rsidP="006F7184">
      <w:pPr>
        <w:pStyle w:val="a"/>
        <w:numPr>
          <w:ilvl w:val="0"/>
          <w:numId w:val="0"/>
        </w:numPr>
        <w:ind w:firstLine="720"/>
        <w:rPr>
          <w:b w:val="0"/>
          <w:i/>
          <w:lang w:val="uk-U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uk-UA"/>
            </w:rPr>
            <m:t>result=</m:t>
          </m:r>
          <m:f>
            <m:fPr>
              <m:ctrlPr>
                <w:rPr>
                  <w:rFonts w:ascii="Cambria Math" w:hAnsi="Cambria Math"/>
                  <w:b w:val="0"/>
                  <w:i/>
                  <w:lang w:val="uk-UA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correct+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lang w:val="uk-U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uk-UA"/>
                    </w:rPr>
                    <m:t>total-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lang w:val="uk-UA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time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den>
                  </m:f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14:paraId="458F7858" w14:textId="77777777" w:rsidR="00B320F7" w:rsidRPr="00DC703C" w:rsidRDefault="00B320F7" w:rsidP="00B320F7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Де </w:t>
      </w:r>
      <w:proofErr w:type="spellStart"/>
      <w:r w:rsidRPr="00DC703C">
        <w:rPr>
          <w:b w:val="0"/>
          <w:lang w:val="uk-UA"/>
        </w:rPr>
        <w:t>correct</w:t>
      </w:r>
      <w:proofErr w:type="spellEnd"/>
      <w:r w:rsidRPr="00DC703C">
        <w:rPr>
          <w:b w:val="0"/>
          <w:lang w:val="uk-UA"/>
        </w:rPr>
        <w:t xml:space="preserve"> - кількість правильних відповідей, </w:t>
      </w:r>
    </w:p>
    <w:p w14:paraId="2C08B00C" w14:textId="77777777" w:rsidR="00B320F7" w:rsidRPr="00DC703C" w:rsidRDefault="00B320F7" w:rsidP="00B320F7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total</w:t>
      </w:r>
      <w:proofErr w:type="spellEnd"/>
      <w:r w:rsidRPr="00DC703C">
        <w:rPr>
          <w:b w:val="0"/>
          <w:lang w:val="uk-UA"/>
        </w:rPr>
        <w:t xml:space="preserve"> - загальна кількість даних, </w:t>
      </w:r>
    </w:p>
    <w:p w14:paraId="64567B4C" w14:textId="77777777" w:rsidR="00F07FD6" w:rsidRPr="00DC703C" w:rsidRDefault="00B320F7" w:rsidP="00F07FD6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time</w:t>
      </w:r>
      <w:proofErr w:type="spellEnd"/>
      <w:r w:rsidRPr="00DC703C">
        <w:rPr>
          <w:b w:val="0"/>
          <w:lang w:val="uk-UA"/>
        </w:rPr>
        <w:t xml:space="preserve"> - час запам'ятовування в секундах.</w:t>
      </w:r>
    </w:p>
    <w:p w14:paraId="64C502A0" w14:textId="77777777" w:rsidR="00F07FD6" w:rsidRPr="00DC703C" w:rsidRDefault="00F07FD6" w:rsidP="00F07FD6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Якщо користувач зробив більше 10% помилок, результат оцінюється у 0 балів.</w:t>
      </w:r>
    </w:p>
    <w:p w14:paraId="7502A32A" w14:textId="77777777" w:rsidR="006F7184" w:rsidRPr="00DC703C" w:rsidRDefault="00B320F7" w:rsidP="006F7184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Статистика</w:t>
      </w:r>
    </w:p>
    <w:p w14:paraId="013A89CF" w14:textId="77777777" w:rsidR="00B320F7" w:rsidRPr="00DC703C" w:rsidRDefault="00B320F7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Існує два види статистики – статистика користувача та загальна статистика.</w:t>
      </w:r>
    </w:p>
    <w:p w14:paraId="3DC56DF1" w14:textId="77777777" w:rsidR="00B320F7" w:rsidRPr="00DC703C" w:rsidRDefault="00B320F7" w:rsidP="00B320F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У статистиці користувача відображається список усіх його тренувань за певний період та по кожному виду тренувань.</w:t>
      </w:r>
    </w:p>
    <w:p w14:paraId="5A1782AE" w14:textId="77777777" w:rsidR="00CC6627" w:rsidRPr="00DC703C" w:rsidRDefault="00B320F7" w:rsidP="00F07FD6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У загальній статистиці відображаються найкращі результати користувачів по кожному виду тренування. </w:t>
      </w:r>
    </w:p>
    <w:p w14:paraId="52FD2121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jc w:val="left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9" w:name="_Toc9828815"/>
      <w:bookmarkStart w:id="10" w:name="_Toc9874029"/>
      <w:r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Вибір засобів розробки</w:t>
      </w:r>
      <w:bookmarkEnd w:id="9"/>
      <w:bookmarkEnd w:id="10"/>
    </w:p>
    <w:p w14:paraId="53ECD99C" w14:textId="77777777" w:rsidR="00BF74F5" w:rsidRPr="00DC703C" w:rsidRDefault="00F07FD6" w:rsidP="00F07FD6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 xml:space="preserve">Для розробки програмного забезпечення у цій роботі використано мову програмування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. Для розробки графічного інтерфейсу користувача використано бібліотеку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з використанням FXML та CSS (SASS) а також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Persistence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API </w:t>
      </w:r>
      <w:proofErr w:type="spellStart"/>
      <w:r w:rsidRPr="00DC703C">
        <w:rPr>
          <w:color w:val="000000"/>
          <w:sz w:val="28"/>
          <w:szCs w:val="28"/>
          <w:lang w:val="uk-UA"/>
        </w:rPr>
        <w:t>framework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та СУБД MYSQL</w:t>
      </w:r>
      <w:r w:rsidR="00BF74F5" w:rsidRPr="00DC703C">
        <w:rPr>
          <w:color w:val="000000"/>
          <w:sz w:val="28"/>
          <w:szCs w:val="28"/>
          <w:lang w:val="uk-UA"/>
        </w:rPr>
        <w:t>.</w:t>
      </w:r>
    </w:p>
    <w:p w14:paraId="406521B8" w14:textId="77777777" w:rsidR="00BF74F5" w:rsidRPr="00DC703C" w:rsidRDefault="00BF74F5" w:rsidP="00BF74F5">
      <w:pPr>
        <w:spacing w:line="360" w:lineRule="auto"/>
        <w:ind w:firstLine="0"/>
        <w:jc w:val="left"/>
        <w:rPr>
          <w:b/>
          <w:color w:val="000000"/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02CB66D7" w14:textId="77777777" w:rsidR="00BF74F5" w:rsidRPr="00DC703C" w:rsidRDefault="00BF74F5" w:rsidP="002267FA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lastRenderedPageBreak/>
        <w:t xml:space="preserve"> </w:t>
      </w:r>
      <w:bookmarkStart w:id="11" w:name="_Toc9828816"/>
      <w:bookmarkStart w:id="12" w:name="_Toc9874030"/>
      <w:r w:rsidRPr="00DC703C">
        <w:rPr>
          <w:b/>
          <w:sz w:val="28"/>
          <w:szCs w:val="28"/>
          <w:lang w:val="uk-UA"/>
        </w:rPr>
        <w:t>Проектування</w:t>
      </w:r>
      <w:bookmarkEnd w:id="11"/>
      <w:bookmarkEnd w:id="12"/>
    </w:p>
    <w:p w14:paraId="5034F529" w14:textId="77777777" w:rsidR="00BF74F5" w:rsidRPr="00DC703C" w:rsidRDefault="00BF74F5" w:rsidP="002267FA">
      <w:pPr>
        <w:pStyle w:val="ListParagraph"/>
        <w:numPr>
          <w:ilvl w:val="1"/>
          <w:numId w:val="4"/>
        </w:numPr>
        <w:spacing w:line="360" w:lineRule="auto"/>
        <w:outlineLvl w:val="1"/>
        <w:rPr>
          <w:b/>
          <w:sz w:val="28"/>
          <w:szCs w:val="28"/>
          <w:lang w:val="uk-UA"/>
        </w:rPr>
      </w:pPr>
      <w:bookmarkStart w:id="13" w:name="_Toc9828817"/>
      <w:bookmarkStart w:id="14" w:name="_Toc9874031"/>
      <w:r w:rsidRPr="00DC703C">
        <w:rPr>
          <w:b/>
          <w:sz w:val="28"/>
          <w:szCs w:val="28"/>
          <w:lang w:val="uk-UA"/>
        </w:rPr>
        <w:t>Ескізний проект</w:t>
      </w:r>
      <w:bookmarkEnd w:id="13"/>
      <w:bookmarkEnd w:id="14"/>
      <w:r w:rsidRPr="00DC703C">
        <w:rPr>
          <w:b/>
          <w:sz w:val="28"/>
          <w:szCs w:val="28"/>
          <w:lang w:val="uk-UA"/>
        </w:rPr>
        <w:t xml:space="preserve"> </w:t>
      </w:r>
    </w:p>
    <w:p w14:paraId="1AAE0270" w14:textId="77777777" w:rsidR="00BF74F5" w:rsidRPr="00DC703C" w:rsidRDefault="00BF74F5" w:rsidP="002267FA">
      <w:pPr>
        <w:pStyle w:val="ListParagraph"/>
        <w:numPr>
          <w:ilvl w:val="2"/>
          <w:numId w:val="4"/>
        </w:numPr>
        <w:spacing w:line="360" w:lineRule="auto"/>
        <w:outlineLvl w:val="2"/>
        <w:rPr>
          <w:b/>
          <w:sz w:val="28"/>
          <w:szCs w:val="28"/>
          <w:lang w:val="uk-UA"/>
        </w:rPr>
      </w:pPr>
      <w:bookmarkStart w:id="15" w:name="_Toc9828818"/>
      <w:bookmarkStart w:id="16" w:name="_Toc9874032"/>
      <w:r w:rsidRPr="00DC703C">
        <w:rPr>
          <w:b/>
          <w:sz w:val="28"/>
          <w:szCs w:val="28"/>
          <w:lang w:val="uk-UA"/>
        </w:rPr>
        <w:t>Схема взаємодії модулів</w:t>
      </w:r>
      <w:bookmarkEnd w:id="15"/>
      <w:bookmarkEnd w:id="16"/>
    </w:p>
    <w:p w14:paraId="20A03351" w14:textId="77777777" w:rsidR="00BF74F5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Взаємодію модулів</w:t>
      </w:r>
      <w:r w:rsidR="00F07FD6" w:rsidRPr="00DC703C">
        <w:rPr>
          <w:sz w:val="28"/>
          <w:szCs w:val="28"/>
          <w:lang w:val="uk-UA"/>
        </w:rPr>
        <w:t xml:space="preserve"> </w:t>
      </w:r>
      <w:r w:rsidRPr="00DC703C">
        <w:rPr>
          <w:sz w:val="28"/>
          <w:szCs w:val="28"/>
          <w:lang w:val="uk-UA"/>
        </w:rPr>
        <w:t>системи можна представити в вигляді наступної діаграми:</w:t>
      </w:r>
    </w:p>
    <w:p w14:paraId="3CDD7FD8" w14:textId="77777777" w:rsidR="00747136" w:rsidRPr="00DC703C" w:rsidRDefault="00747136" w:rsidP="00BF74F5">
      <w:pPr>
        <w:spacing w:line="360" w:lineRule="auto"/>
        <w:rPr>
          <w:sz w:val="28"/>
          <w:szCs w:val="28"/>
          <w:lang w:val="uk-UA"/>
        </w:rPr>
      </w:pPr>
    </w:p>
    <w:p w14:paraId="187E5E02" w14:textId="77777777" w:rsidR="00BF74F5" w:rsidRPr="00DC703C" w:rsidRDefault="004F5402" w:rsidP="00BF74F5">
      <w:pPr>
        <w:spacing w:line="360" w:lineRule="auto"/>
        <w:ind w:left="1080" w:firstLine="0"/>
        <w:jc w:val="left"/>
        <w:rPr>
          <w:b/>
          <w:sz w:val="28"/>
          <w:szCs w:val="28"/>
          <w:lang w:val="uk-UA"/>
        </w:rPr>
      </w:pPr>
      <w:r w:rsidRPr="00DC703C">
        <w:rPr>
          <w:lang w:val="uk-UA"/>
        </w:rPr>
        <w:object w:dxaOrig="6736" w:dyaOrig="4530" w14:anchorId="417B76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283.5pt" o:ole="">
            <v:imagedata r:id="rId14" o:title=""/>
          </v:shape>
          <o:OLEObject Type="Embed" ProgID="Visio.Drawing.15" ShapeID="_x0000_i1025" DrawAspect="Content" ObjectID="_1620498174" r:id="rId15"/>
        </w:object>
      </w:r>
    </w:p>
    <w:p w14:paraId="42E932B7" w14:textId="77777777" w:rsidR="00BF74F5" w:rsidRPr="00DC703C" w:rsidRDefault="00BF74F5" w:rsidP="00BF74F5">
      <w:pPr>
        <w:spacing w:line="360" w:lineRule="auto"/>
        <w:ind w:left="1080" w:firstLine="0"/>
        <w:jc w:val="left"/>
        <w:rPr>
          <w:b/>
          <w:sz w:val="28"/>
          <w:szCs w:val="28"/>
          <w:lang w:val="uk-UA"/>
        </w:rPr>
        <w:sectPr w:rsidR="00BF74F5" w:rsidRPr="00DC703C">
          <w:headerReference w:type="default" r:id="rId16"/>
          <w:footerReference w:type="default" r:id="rId17"/>
          <w:footerReference w:type="first" r:id="rId18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4B74F8" w14:textId="77777777" w:rsidR="00747136" w:rsidRDefault="00747136">
      <w:pPr>
        <w:ind w:firstLine="0"/>
        <w:jc w:val="left"/>
        <w:rPr>
          <w:b/>
          <w:sz w:val="28"/>
          <w:szCs w:val="28"/>
          <w:highlight w:val="lightGray"/>
          <w:lang w:val="uk-UA"/>
        </w:rPr>
      </w:pPr>
      <w:r>
        <w:rPr>
          <w:b/>
          <w:sz w:val="28"/>
          <w:szCs w:val="28"/>
          <w:highlight w:val="lightGray"/>
          <w:lang w:val="uk-UA"/>
        </w:rPr>
        <w:br w:type="page"/>
      </w:r>
    </w:p>
    <w:p w14:paraId="74D30371" w14:textId="77777777" w:rsidR="00747136" w:rsidRPr="00747136" w:rsidRDefault="00747136" w:rsidP="002267FA">
      <w:pPr>
        <w:pStyle w:val="ListParagraph"/>
        <w:numPr>
          <w:ilvl w:val="0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18" w:name="_Toc9869111"/>
      <w:bookmarkStart w:id="19" w:name="_Toc9869173"/>
      <w:bookmarkStart w:id="20" w:name="_Toc9874033"/>
      <w:bookmarkEnd w:id="18"/>
      <w:bookmarkEnd w:id="19"/>
      <w:bookmarkEnd w:id="20"/>
    </w:p>
    <w:p w14:paraId="5E37EC7A" w14:textId="77777777" w:rsidR="00747136" w:rsidRPr="00747136" w:rsidRDefault="00747136" w:rsidP="002267FA">
      <w:pPr>
        <w:pStyle w:val="ListParagraph"/>
        <w:numPr>
          <w:ilvl w:val="0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21" w:name="_Toc9869112"/>
      <w:bookmarkStart w:id="22" w:name="_Toc9869174"/>
      <w:bookmarkStart w:id="23" w:name="_Toc9874034"/>
      <w:bookmarkEnd w:id="21"/>
      <w:bookmarkEnd w:id="22"/>
      <w:bookmarkEnd w:id="23"/>
    </w:p>
    <w:p w14:paraId="2277E9DA" w14:textId="77777777" w:rsidR="00747136" w:rsidRPr="00747136" w:rsidRDefault="00747136" w:rsidP="002267FA">
      <w:pPr>
        <w:pStyle w:val="ListParagraph"/>
        <w:numPr>
          <w:ilvl w:val="1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24" w:name="_Toc9869113"/>
      <w:bookmarkStart w:id="25" w:name="_Toc9869175"/>
      <w:bookmarkStart w:id="26" w:name="_Toc9874035"/>
      <w:bookmarkEnd w:id="24"/>
      <w:bookmarkEnd w:id="25"/>
      <w:bookmarkEnd w:id="26"/>
    </w:p>
    <w:p w14:paraId="6D530864" w14:textId="77777777" w:rsidR="00747136" w:rsidRPr="00747136" w:rsidRDefault="00747136" w:rsidP="002267FA">
      <w:pPr>
        <w:pStyle w:val="ListParagraph"/>
        <w:numPr>
          <w:ilvl w:val="2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27" w:name="_Toc9869114"/>
      <w:bookmarkStart w:id="28" w:name="_Toc9869176"/>
      <w:bookmarkStart w:id="29" w:name="_Toc9874036"/>
      <w:bookmarkEnd w:id="27"/>
      <w:bookmarkEnd w:id="28"/>
      <w:bookmarkEnd w:id="29"/>
    </w:p>
    <w:p w14:paraId="2575C703" w14:textId="77777777" w:rsidR="00BF74F5" w:rsidRPr="00747136" w:rsidRDefault="00747136" w:rsidP="002267FA">
      <w:pPr>
        <w:pStyle w:val="ListParagraph"/>
        <w:numPr>
          <w:ilvl w:val="2"/>
          <w:numId w:val="25"/>
        </w:numPr>
        <w:spacing w:line="360" w:lineRule="auto"/>
        <w:outlineLvl w:val="2"/>
        <w:rPr>
          <w:b/>
          <w:sz w:val="28"/>
          <w:szCs w:val="28"/>
          <w:lang w:val="uk-UA"/>
        </w:rPr>
      </w:pPr>
      <w:bookmarkStart w:id="30" w:name="_Toc9874037"/>
      <w:r>
        <w:rPr>
          <w:b/>
          <w:sz w:val="28"/>
          <w:szCs w:val="28"/>
          <w:lang w:val="uk-UA"/>
        </w:rPr>
        <w:t>Діаграма варіантів використання</w:t>
      </w:r>
      <w:bookmarkEnd w:id="30"/>
    </w:p>
    <w:p w14:paraId="32607A1C" w14:textId="77777777" w:rsidR="00BF74F5" w:rsidRDefault="00BF74F5" w:rsidP="00FB1460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За допомогою діаграми варіантів використання окреслимо користувачів системи та її функціонал:</w:t>
      </w:r>
    </w:p>
    <w:p w14:paraId="3A394A9B" w14:textId="77777777" w:rsidR="00747136" w:rsidRPr="00DC703C" w:rsidRDefault="00747136" w:rsidP="00FB1460">
      <w:pPr>
        <w:spacing w:line="360" w:lineRule="auto"/>
        <w:jc w:val="left"/>
        <w:rPr>
          <w:sz w:val="28"/>
          <w:szCs w:val="28"/>
          <w:lang w:val="uk-UA"/>
        </w:rPr>
      </w:pPr>
    </w:p>
    <w:p w14:paraId="42EFEC42" w14:textId="77777777" w:rsidR="00BF74F5" w:rsidRPr="00DC703C" w:rsidRDefault="004F5402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lang w:val="uk-UA"/>
        </w:rPr>
        <w:object w:dxaOrig="9616" w:dyaOrig="8790" w14:anchorId="38841E6A">
          <v:shape id="_x0000_i1026" type="#_x0000_t75" style="width:426pt;height:390pt" o:ole="">
            <v:imagedata r:id="rId19" o:title=""/>
          </v:shape>
          <o:OLEObject Type="Embed" ProgID="Visio.Drawing.15" ShapeID="_x0000_i1026" DrawAspect="Content" ObjectID="_1620498175" r:id="rId20"/>
        </w:object>
      </w:r>
    </w:p>
    <w:p w14:paraId="0947728D" w14:textId="77777777" w:rsidR="00FB1460" w:rsidRPr="00DC703C" w:rsidRDefault="00FB1460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</w:p>
    <w:p w14:paraId="15024525" w14:textId="77777777" w:rsidR="00A514CB" w:rsidRPr="00DC703C" w:rsidRDefault="00A514CB">
      <w:pPr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13235F95" w14:textId="77777777" w:rsidR="00BF74F5" w:rsidRPr="00DC703C" w:rsidRDefault="00BF74F5" w:rsidP="002267FA">
      <w:pPr>
        <w:pStyle w:val="BalloonText"/>
        <w:numPr>
          <w:ilvl w:val="1"/>
          <w:numId w:val="25"/>
        </w:numPr>
        <w:spacing w:line="360" w:lineRule="auto"/>
        <w:jc w:val="left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1" w:name="_Toc9828820"/>
      <w:bookmarkStart w:id="32" w:name="_Toc9874038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Технічний проект</w:t>
      </w:r>
      <w:bookmarkEnd w:id="31"/>
      <w:bookmarkEnd w:id="32"/>
    </w:p>
    <w:p w14:paraId="4F168103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В результаті опису предметної області та постановки задачі отримано вимоги до БД системи, які можна зобразити такими діаграмами як: DFD, ERD, логічна модель системи.</w:t>
      </w:r>
    </w:p>
    <w:p w14:paraId="2D603E89" w14:textId="77777777" w:rsidR="00BF74F5" w:rsidRDefault="00BF74F5" w:rsidP="002267FA">
      <w:pPr>
        <w:pStyle w:val="BalloonText"/>
        <w:numPr>
          <w:ilvl w:val="2"/>
          <w:numId w:val="25"/>
        </w:numPr>
        <w:spacing w:line="360" w:lineRule="auto"/>
        <w:jc w:val="left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3" w:name="_Toc9828821"/>
      <w:bookmarkStart w:id="34" w:name="_Toc9874039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Контекстна діаграми системи</w:t>
      </w:r>
      <w:bookmarkEnd w:id="33"/>
      <w:bookmarkEnd w:id="34"/>
    </w:p>
    <w:p w14:paraId="604BDD91" w14:textId="77777777" w:rsidR="00747136" w:rsidRPr="00DC703C" w:rsidRDefault="00747136" w:rsidP="00747136">
      <w:pPr>
        <w:pStyle w:val="BalloonText"/>
        <w:spacing w:line="360" w:lineRule="auto"/>
        <w:jc w:val="left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7FEEAC" w14:textId="77777777" w:rsidR="00BF74F5" w:rsidRDefault="006C60B8" w:rsidP="006C60B8">
      <w:pPr>
        <w:spacing w:line="360" w:lineRule="auto"/>
        <w:ind w:firstLine="0"/>
        <w:jc w:val="center"/>
        <w:rPr>
          <w:lang w:val="uk-UA"/>
        </w:rPr>
      </w:pPr>
      <w:r w:rsidRPr="00DC703C">
        <w:rPr>
          <w:lang w:val="uk-UA"/>
        </w:rPr>
        <w:object w:dxaOrig="9676" w:dyaOrig="2266" w14:anchorId="3F8FAD5D">
          <v:shape id="_x0000_i1027" type="#_x0000_t75" style="width:483.75pt;height:107.25pt" o:ole="">
            <v:imagedata r:id="rId21" o:title=""/>
          </v:shape>
          <o:OLEObject Type="Embed" ProgID="Visio.Drawing.15" ShapeID="_x0000_i1027" DrawAspect="Content" ObjectID="_1620498176" r:id="rId22"/>
        </w:object>
      </w:r>
    </w:p>
    <w:p w14:paraId="1BF42503" w14:textId="77777777" w:rsidR="00747136" w:rsidRPr="00DC703C" w:rsidRDefault="00747136" w:rsidP="006C60B8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</w:p>
    <w:p w14:paraId="003CA67B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5" w:name="_Toc9828822"/>
      <w:bookmarkStart w:id="36" w:name="_Toc9874040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DFD 1 рівня</w:t>
      </w:r>
      <w:bookmarkEnd w:id="35"/>
      <w:bookmarkEnd w:id="36"/>
    </w:p>
    <w:p w14:paraId="31CB6D9D" w14:textId="77777777" w:rsidR="006C60B8" w:rsidRPr="00DC703C" w:rsidRDefault="006C60B8" w:rsidP="006C60B8">
      <w:pPr>
        <w:spacing w:line="360" w:lineRule="auto"/>
        <w:ind w:left="180" w:firstLine="0"/>
        <w:rPr>
          <w:b/>
          <w:sz w:val="28"/>
          <w:szCs w:val="28"/>
          <w:lang w:val="uk-UA"/>
        </w:rPr>
      </w:pPr>
      <w:r w:rsidRPr="00DC703C">
        <w:rPr>
          <w:noProof/>
          <w:lang w:val="uk-UA"/>
        </w:rPr>
        <w:drawing>
          <wp:inline distT="0" distB="0" distL="0" distR="0" wp14:anchorId="05FA8EFF" wp14:editId="784C87AD">
            <wp:extent cx="5886450" cy="409139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604" cy="40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EAF7" w14:textId="77777777" w:rsidR="006C60B8" w:rsidRPr="00DC703C" w:rsidRDefault="006C60B8">
      <w:pPr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769AE02A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7" w:name="_Toc9828823"/>
      <w:bookmarkStart w:id="38" w:name="_Toc9874041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DFD </w:t>
      </w:r>
      <w:r w:rsidR="006C60B8" w:rsidRPr="00DC703C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рівня (</w:t>
      </w:r>
      <w:bookmarkEnd w:id="37"/>
      <w:r w:rsidR="00DC703C" w:rsidRPr="00DC703C">
        <w:rPr>
          <w:rFonts w:ascii="Times New Roman" w:hAnsi="Times New Roman" w:cs="Times New Roman"/>
          <w:b/>
          <w:sz w:val="28"/>
          <w:szCs w:val="28"/>
          <w:lang w:val="uk-UA"/>
        </w:rPr>
        <w:t>Статистика</w:t>
      </w:r>
      <w:r w:rsidR="006C60B8" w:rsidRPr="00DC703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bookmarkEnd w:id="38"/>
    </w:p>
    <w:p w14:paraId="2E96B4AD" w14:textId="77777777" w:rsidR="00BF74F5" w:rsidRPr="00DC703C" w:rsidRDefault="006C60B8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  <w:r w:rsidRPr="00DC703C">
        <w:rPr>
          <w:lang w:val="uk-UA"/>
        </w:rPr>
        <w:object w:dxaOrig="6781" w:dyaOrig="4126" w14:anchorId="2AFDFD26">
          <v:shape id="_x0000_i1028" type="#_x0000_t75" style="width:339pt;height:206.25pt" o:ole="">
            <v:imagedata r:id="rId24" o:title=""/>
          </v:shape>
          <o:OLEObject Type="Embed" ProgID="Visio.Drawing.15" ShapeID="_x0000_i1028" DrawAspect="Content" ObjectID="_1620498177" r:id="rId25"/>
        </w:object>
      </w:r>
    </w:p>
    <w:p w14:paraId="669E2FC8" w14:textId="77777777" w:rsidR="006C60B8" w:rsidRPr="00DC703C" w:rsidRDefault="006C60B8">
      <w:pPr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5D9BEAD0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9" w:name="_Toc9828827"/>
      <w:bookmarkStart w:id="40" w:name="_Toc9874042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Діаграма сутність-зв’язок (ERD)</w:t>
      </w:r>
      <w:bookmarkEnd w:id="39"/>
      <w:bookmarkEnd w:id="40"/>
    </w:p>
    <w:p w14:paraId="418C21A0" w14:textId="77777777" w:rsidR="006C60B8" w:rsidRPr="00DC703C" w:rsidRDefault="006C60B8" w:rsidP="006C60B8">
      <w:pPr>
        <w:spacing w:line="360" w:lineRule="auto"/>
        <w:ind w:firstLine="0"/>
        <w:jc w:val="left"/>
        <w:rPr>
          <w:lang w:val="uk-UA"/>
        </w:rPr>
      </w:pPr>
      <w:r w:rsidRPr="00DC703C">
        <w:rPr>
          <w:lang w:val="uk-UA"/>
        </w:rPr>
        <w:object w:dxaOrig="10095" w:dyaOrig="12271" w14:anchorId="6CE553AC">
          <v:shape id="_x0000_i1029" type="#_x0000_t75" style="width:493.5pt;height:599.25pt" o:ole="">
            <v:imagedata r:id="rId26" o:title=""/>
          </v:shape>
          <o:OLEObject Type="Embed" ProgID="Visio.Drawing.15" ShapeID="_x0000_i1029" DrawAspect="Content" ObjectID="_1620498178" r:id="rId27"/>
        </w:object>
      </w:r>
    </w:p>
    <w:p w14:paraId="37F2DED4" w14:textId="77777777" w:rsidR="006C60B8" w:rsidRPr="00DC703C" w:rsidRDefault="006C60B8">
      <w:pPr>
        <w:ind w:firstLine="0"/>
        <w:jc w:val="left"/>
        <w:rPr>
          <w:lang w:val="uk-UA"/>
        </w:rPr>
      </w:pPr>
      <w:r w:rsidRPr="00DC703C">
        <w:rPr>
          <w:lang w:val="uk-UA"/>
        </w:rPr>
        <w:br w:type="page"/>
      </w:r>
    </w:p>
    <w:p w14:paraId="7B5B2D79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1" w:name="_Toc9828828"/>
      <w:bookmarkStart w:id="42" w:name="_Toc9874043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Логічна модель системи</w:t>
      </w:r>
      <w:bookmarkEnd w:id="41"/>
      <w:bookmarkEnd w:id="42"/>
    </w:p>
    <w:p w14:paraId="73EC7F94" w14:textId="77777777" w:rsidR="00BF74F5" w:rsidRPr="00DC703C" w:rsidRDefault="006D7726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  <w:r w:rsidRPr="00DC703C">
        <w:rPr>
          <w:noProof/>
          <w:lang w:val="uk-UA"/>
        </w:rPr>
        <w:drawing>
          <wp:inline distT="0" distB="0" distL="0" distR="0" wp14:anchorId="34C7E885" wp14:editId="742FF3AE">
            <wp:extent cx="5369442" cy="55707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26" cy="55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3E16" w14:textId="77777777" w:rsidR="006D7726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Таблиця</w:t>
      </w:r>
      <w:r w:rsidR="006D7726" w:rsidRPr="00DC703C">
        <w:rPr>
          <w:sz w:val="28"/>
          <w:szCs w:val="28"/>
          <w:lang w:val="uk-UA"/>
        </w:rPr>
        <w:t xml:space="preserve"> User – користувач системи. Усі атрибути зрозумілі з назви. Атрибути </w:t>
      </w:r>
      <w:proofErr w:type="spellStart"/>
      <w:r w:rsidR="006D7726" w:rsidRPr="00DC703C">
        <w:rPr>
          <w:sz w:val="28"/>
          <w:szCs w:val="28"/>
          <w:lang w:val="uk-UA"/>
        </w:rPr>
        <w:t>password_key</w:t>
      </w:r>
      <w:proofErr w:type="spellEnd"/>
      <w:r w:rsidR="006D7726" w:rsidRPr="00DC703C">
        <w:rPr>
          <w:sz w:val="28"/>
          <w:szCs w:val="28"/>
          <w:lang w:val="uk-UA"/>
        </w:rPr>
        <w:t xml:space="preserve"> та </w:t>
      </w:r>
      <w:proofErr w:type="spellStart"/>
      <w:r w:rsidR="006D7726" w:rsidRPr="00DC703C">
        <w:rPr>
          <w:sz w:val="28"/>
          <w:szCs w:val="28"/>
          <w:lang w:val="uk-UA"/>
        </w:rPr>
        <w:t>password_salt</w:t>
      </w:r>
      <w:proofErr w:type="spellEnd"/>
      <w:r w:rsidR="006D7726" w:rsidRPr="00DC703C">
        <w:rPr>
          <w:sz w:val="28"/>
          <w:szCs w:val="28"/>
          <w:lang w:val="uk-UA"/>
        </w:rPr>
        <w:t xml:space="preserve"> необхідні для авторизації користувача (сам пароль ніде не зберігається, його знає лише користувач). Тобто зберігання паролю користувача основане на механізмі хешування.</w:t>
      </w:r>
    </w:p>
    <w:p w14:paraId="0C45AC6F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Таблиці </w:t>
      </w:r>
      <w:proofErr w:type="spellStart"/>
      <w:r w:rsidRPr="00DC703C">
        <w:rPr>
          <w:sz w:val="28"/>
          <w:szCs w:val="28"/>
          <w:lang w:val="uk-UA"/>
        </w:rPr>
        <w:t>WordsResult</w:t>
      </w:r>
      <w:proofErr w:type="spellEnd"/>
      <w:r w:rsidRPr="00DC703C">
        <w:rPr>
          <w:sz w:val="28"/>
          <w:szCs w:val="28"/>
          <w:lang w:val="uk-UA"/>
        </w:rPr>
        <w:t xml:space="preserve"> та </w:t>
      </w:r>
      <w:proofErr w:type="spellStart"/>
      <w:r w:rsidRPr="00DC703C">
        <w:rPr>
          <w:sz w:val="28"/>
          <w:szCs w:val="28"/>
          <w:lang w:val="uk-UA"/>
        </w:rPr>
        <w:t>NumbersResult</w:t>
      </w:r>
      <w:proofErr w:type="spellEnd"/>
      <w:r w:rsidRPr="00DC703C">
        <w:rPr>
          <w:sz w:val="28"/>
          <w:szCs w:val="28"/>
          <w:lang w:val="uk-UA"/>
        </w:rPr>
        <w:t xml:space="preserve"> призначенні для зберігання результатів тренування. </w:t>
      </w:r>
    </w:p>
    <w:p w14:paraId="67F4DB04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date_time</w:t>
      </w:r>
      <w:proofErr w:type="spellEnd"/>
      <w:r w:rsidRPr="00DC703C">
        <w:rPr>
          <w:sz w:val="28"/>
          <w:szCs w:val="28"/>
          <w:lang w:val="uk-UA"/>
        </w:rPr>
        <w:t xml:space="preserve"> – час початку тренування</w:t>
      </w:r>
    </w:p>
    <w:p w14:paraId="3783073D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grade</w:t>
      </w:r>
      <w:proofErr w:type="spellEnd"/>
      <w:r w:rsidR="002D179F" w:rsidRPr="00DC703C">
        <w:rPr>
          <w:sz w:val="28"/>
          <w:szCs w:val="28"/>
          <w:lang w:val="uk-UA"/>
        </w:rPr>
        <w:t xml:space="preserve"> – оцінка тренування</w:t>
      </w:r>
    </w:p>
    <w:p w14:paraId="38B98062" w14:textId="77777777" w:rsidR="006D7726" w:rsidRPr="00DC703C" w:rsidRDefault="006D7726" w:rsidP="006D7726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remember_time</w:t>
      </w:r>
      <w:proofErr w:type="spellEnd"/>
      <w:r w:rsidR="002D179F" w:rsidRPr="00DC703C">
        <w:rPr>
          <w:sz w:val="28"/>
          <w:szCs w:val="28"/>
          <w:lang w:val="uk-UA"/>
        </w:rPr>
        <w:t xml:space="preserve"> – час згадування в секундах</w:t>
      </w:r>
    </w:p>
    <w:p w14:paraId="3F7F058B" w14:textId="77777777" w:rsidR="002D179F" w:rsidRPr="00DC703C" w:rsidRDefault="002D179F" w:rsidP="002D179F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lastRenderedPageBreak/>
        <w:t xml:space="preserve">Таблиці </w:t>
      </w:r>
      <w:proofErr w:type="spellStart"/>
      <w:r w:rsidRPr="00DC703C">
        <w:rPr>
          <w:sz w:val="28"/>
          <w:szCs w:val="28"/>
          <w:lang w:val="uk-UA"/>
        </w:rPr>
        <w:t>WordsResultData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proofErr w:type="spellStart"/>
      <w:r w:rsidRPr="00DC703C">
        <w:rPr>
          <w:sz w:val="28"/>
          <w:szCs w:val="28"/>
          <w:lang w:val="uk-UA"/>
        </w:rPr>
        <w:t>NumbersResultData</w:t>
      </w:r>
      <w:proofErr w:type="spellEnd"/>
      <w:r w:rsidRPr="00DC703C">
        <w:rPr>
          <w:sz w:val="28"/>
          <w:szCs w:val="28"/>
          <w:lang w:val="uk-UA"/>
        </w:rPr>
        <w:t xml:space="preserve"> зберігають дані тренування. Відповідно слова, та числа. А також час на </w:t>
      </w:r>
      <w:r w:rsidR="00DC703C" w:rsidRPr="00DC703C">
        <w:rPr>
          <w:sz w:val="28"/>
          <w:szCs w:val="28"/>
          <w:lang w:val="uk-UA"/>
        </w:rPr>
        <w:t>запам’ятовування</w:t>
      </w:r>
      <w:r w:rsidRPr="00DC703C">
        <w:rPr>
          <w:sz w:val="28"/>
          <w:szCs w:val="28"/>
          <w:lang w:val="uk-UA"/>
        </w:rPr>
        <w:t xml:space="preserve"> кожної одиниці даних у </w:t>
      </w:r>
      <w:proofErr w:type="spellStart"/>
      <w:r w:rsidRPr="00DC703C">
        <w:rPr>
          <w:sz w:val="28"/>
          <w:szCs w:val="28"/>
          <w:lang w:val="uk-UA"/>
        </w:rPr>
        <w:t>мілісекундах</w:t>
      </w:r>
      <w:proofErr w:type="spellEnd"/>
      <w:r w:rsidRPr="00DC703C">
        <w:rPr>
          <w:sz w:val="28"/>
          <w:szCs w:val="28"/>
          <w:lang w:val="uk-UA"/>
        </w:rPr>
        <w:t xml:space="preserve"> та відповідь користувача (у </w:t>
      </w:r>
      <w:proofErr w:type="spellStart"/>
      <w:r w:rsidRPr="00DC703C">
        <w:rPr>
          <w:sz w:val="28"/>
          <w:szCs w:val="28"/>
          <w:lang w:val="uk-UA"/>
        </w:rPr>
        <w:t>WordsResultData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r w:rsidR="00DC703C" w:rsidRPr="00DC703C">
        <w:rPr>
          <w:sz w:val="28"/>
          <w:szCs w:val="28"/>
          <w:lang w:val="uk-UA"/>
        </w:rPr>
        <w:t>зберігається</w:t>
      </w:r>
      <w:r w:rsidRPr="00DC703C">
        <w:rPr>
          <w:sz w:val="28"/>
          <w:szCs w:val="28"/>
          <w:lang w:val="uk-UA"/>
        </w:rPr>
        <w:t xml:space="preserve"> як текст, так як, користувач може ввести слово, якого немає в базі даних).</w:t>
      </w:r>
    </w:p>
    <w:p w14:paraId="07048C74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3" w:name="_Toc9828829"/>
      <w:bookmarkStart w:id="44" w:name="_Toc9874044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Діаграма класів</w:t>
      </w:r>
      <w:bookmarkEnd w:id="43"/>
      <w:bookmarkEnd w:id="44"/>
    </w:p>
    <w:p w14:paraId="548CE148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На діаграмі класів зображено взаємодію модулів системи</w:t>
      </w:r>
      <w:r w:rsidR="00DC703C" w:rsidRPr="00DC703C">
        <w:rPr>
          <w:sz w:val="28"/>
          <w:szCs w:val="28"/>
          <w:lang w:val="uk-UA"/>
        </w:rPr>
        <w:t>.</w:t>
      </w:r>
    </w:p>
    <w:p w14:paraId="3BAB6844" w14:textId="77777777" w:rsidR="00DC703C" w:rsidRPr="00DC703C" w:rsidRDefault="00DC703C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У системі усі класи поділяються на такі види:</w:t>
      </w:r>
    </w:p>
    <w:p w14:paraId="39CBBBC4" w14:textId="77777777" w:rsid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Component</w:t>
      </w:r>
      <w:proofErr w:type="spellEnd"/>
      <w:r w:rsidR="00164195">
        <w:rPr>
          <w:sz w:val="28"/>
          <w:szCs w:val="28"/>
          <w:lang w:val="uk-UA"/>
        </w:rPr>
        <w:t xml:space="preserve"> – певна візуально та логічно самостійна сутність. Усі компоненті складаються с контролеру (</w:t>
      </w:r>
      <w:r w:rsidR="00164195">
        <w:rPr>
          <w:sz w:val="28"/>
          <w:szCs w:val="28"/>
          <w:lang w:val="en-US"/>
        </w:rPr>
        <w:t>java</w:t>
      </w:r>
      <w:r w:rsidR="00164195" w:rsidRPr="00164195">
        <w:rPr>
          <w:sz w:val="28"/>
          <w:szCs w:val="28"/>
        </w:rPr>
        <w:t xml:space="preserve"> </w:t>
      </w:r>
      <w:proofErr w:type="spellStart"/>
      <w:r w:rsidR="00164195">
        <w:rPr>
          <w:sz w:val="28"/>
          <w:szCs w:val="28"/>
        </w:rPr>
        <w:t>класу</w:t>
      </w:r>
      <w:proofErr w:type="spellEnd"/>
      <w:r w:rsidR="00164195">
        <w:rPr>
          <w:sz w:val="28"/>
          <w:szCs w:val="28"/>
          <w:lang w:val="uk-UA"/>
        </w:rPr>
        <w:t xml:space="preserve">, </w:t>
      </w:r>
      <w:r w:rsidR="00164195">
        <w:rPr>
          <w:sz w:val="28"/>
          <w:szCs w:val="28"/>
          <w:lang w:val="en-US"/>
        </w:rPr>
        <w:t>FXML</w:t>
      </w:r>
      <w:r w:rsidR="00164195">
        <w:rPr>
          <w:sz w:val="28"/>
          <w:szCs w:val="28"/>
        </w:rPr>
        <w:t xml:space="preserve">, та </w:t>
      </w:r>
      <w:r w:rsidR="00164195">
        <w:rPr>
          <w:sz w:val="28"/>
          <w:szCs w:val="28"/>
          <w:lang w:val="en-US"/>
        </w:rPr>
        <w:t>SASS</w:t>
      </w:r>
      <w:r w:rsidR="00164195">
        <w:rPr>
          <w:sz w:val="28"/>
          <w:szCs w:val="28"/>
        </w:rPr>
        <w:t xml:space="preserve"> для </w:t>
      </w:r>
      <w:r w:rsidR="00164195">
        <w:rPr>
          <w:sz w:val="28"/>
          <w:szCs w:val="28"/>
          <w:lang w:val="uk-UA"/>
        </w:rPr>
        <w:t>стилів).</w:t>
      </w:r>
      <w:r w:rsidR="00164195">
        <w:rPr>
          <w:sz w:val="28"/>
          <w:szCs w:val="28"/>
        </w:rPr>
        <w:t xml:space="preserve"> </w:t>
      </w:r>
      <w:r w:rsidR="00164195">
        <w:rPr>
          <w:sz w:val="28"/>
          <w:szCs w:val="28"/>
          <w:lang w:val="uk-UA"/>
        </w:rPr>
        <w:t>Компоненти реалізують лише візуальну складову. Вони не повинні реалізовувати занадто багато логіки, не пов’язаної напряму з відображенням.</w:t>
      </w:r>
      <w:r w:rsidR="006B65C4">
        <w:rPr>
          <w:sz w:val="28"/>
          <w:szCs w:val="28"/>
          <w:lang w:val="uk-UA"/>
        </w:rPr>
        <w:t xml:space="preserve"> </w:t>
      </w:r>
      <w:r w:rsidR="006B65C4">
        <w:rPr>
          <w:sz w:val="28"/>
          <w:szCs w:val="28"/>
        </w:rPr>
        <w:t>На</w:t>
      </w:r>
      <w:r w:rsidR="006B65C4">
        <w:rPr>
          <w:sz w:val="28"/>
          <w:szCs w:val="28"/>
          <w:lang w:val="uk-UA"/>
        </w:rPr>
        <w:t xml:space="preserve">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Component</w:t>
      </w:r>
      <w:proofErr w:type="spellEnd"/>
    </w:p>
    <w:p w14:paraId="57EF177B" w14:textId="77777777" w:rsidR="00DC703C" w:rsidRPr="006B65C4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Screen</w:t>
      </w:r>
      <w:proofErr w:type="spellEnd"/>
      <w:r w:rsidR="00164195">
        <w:rPr>
          <w:sz w:val="28"/>
          <w:szCs w:val="28"/>
          <w:lang w:val="uk-UA"/>
        </w:rPr>
        <w:t xml:space="preserve"> – наслідує від </w:t>
      </w:r>
      <w:proofErr w:type="spellStart"/>
      <w:r w:rsidR="00164195" w:rsidRPr="00DC703C">
        <w:rPr>
          <w:sz w:val="28"/>
          <w:szCs w:val="28"/>
          <w:lang w:val="uk-UA"/>
        </w:rPr>
        <w:t>Component</w:t>
      </w:r>
      <w:proofErr w:type="spellEnd"/>
      <w:r w:rsidR="00164195">
        <w:rPr>
          <w:sz w:val="28"/>
          <w:szCs w:val="28"/>
          <w:lang w:val="uk-UA"/>
        </w:rPr>
        <w:t>. Представляє сутність вікна (сторінки).</w:t>
      </w:r>
      <w:r w:rsidR="006B65C4">
        <w:rPr>
          <w:sz w:val="28"/>
          <w:szCs w:val="28"/>
          <w:lang w:val="uk-UA"/>
        </w:rPr>
        <w:t xml:space="preserve">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>
        <w:rPr>
          <w:sz w:val="28"/>
          <w:szCs w:val="28"/>
          <w:lang w:val="uk-UA"/>
        </w:rPr>
        <w:t xml:space="preserve"> класи можуть містити  у собі компоненти. Один вид компоненту може міститись в різних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>
        <w:rPr>
          <w:sz w:val="28"/>
          <w:szCs w:val="28"/>
          <w:lang w:val="uk-UA"/>
        </w:rPr>
        <w:t xml:space="preserve"> класах.</w:t>
      </w:r>
      <w:r w:rsidR="006B65C4" w:rsidRPr="006B65C4">
        <w:rPr>
          <w:sz w:val="28"/>
          <w:szCs w:val="28"/>
        </w:rPr>
        <w:t xml:space="preserve"> </w:t>
      </w:r>
      <w:r w:rsidR="006B65C4">
        <w:rPr>
          <w:sz w:val="28"/>
          <w:szCs w:val="28"/>
        </w:rPr>
        <w:t>На</w:t>
      </w:r>
      <w:r w:rsidR="006B65C4">
        <w:rPr>
          <w:sz w:val="28"/>
          <w:szCs w:val="28"/>
          <w:lang w:val="uk-UA"/>
        </w:rPr>
        <w:t xml:space="preserve">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 w:rsidRPr="006B65C4">
        <w:rPr>
          <w:sz w:val="28"/>
          <w:szCs w:val="28"/>
        </w:rPr>
        <w:t>.</w:t>
      </w:r>
    </w:p>
    <w:p w14:paraId="0A64BC41" w14:textId="77777777" w:rsidR="00DC703C" w:rsidRP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Service</w:t>
      </w:r>
      <w:proofErr w:type="spellEnd"/>
      <w:r w:rsidR="00164195">
        <w:rPr>
          <w:sz w:val="28"/>
          <w:szCs w:val="28"/>
          <w:lang w:val="uk-UA"/>
        </w:rPr>
        <w:t xml:space="preserve"> – класи, що реалізують логічно самостійну сутність. Дані класи реалізують певну задачу (наприклад авторизацію) та надають зручний інтерфейс для роботи з ними. Вони нічого не знають про те, як результати їх роботи будуть представлені користувачу. Дані класи працюють тільки з даними.</w:t>
      </w:r>
      <w:r w:rsidR="006B65C4" w:rsidRPr="006B65C4">
        <w:rPr>
          <w:sz w:val="28"/>
          <w:szCs w:val="28"/>
        </w:rPr>
        <w:t xml:space="preserve"> </w:t>
      </w:r>
      <w:r w:rsidR="006B65C4">
        <w:rPr>
          <w:sz w:val="28"/>
          <w:szCs w:val="28"/>
          <w:lang w:val="uk-UA"/>
        </w:rPr>
        <w:t xml:space="preserve">Назви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Service</w:t>
      </w:r>
      <w:proofErr w:type="spellEnd"/>
      <w:r w:rsidR="006B65C4" w:rsidRPr="006B65C4">
        <w:rPr>
          <w:sz w:val="28"/>
          <w:szCs w:val="28"/>
        </w:rPr>
        <w:t>.</w:t>
      </w:r>
    </w:p>
    <w:p w14:paraId="5596B2AC" w14:textId="77777777" w:rsidR="00DC703C" w:rsidRP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Entity</w:t>
      </w:r>
      <w:proofErr w:type="spellEnd"/>
      <w:r w:rsidRPr="00DC703C">
        <w:rPr>
          <w:sz w:val="28"/>
          <w:szCs w:val="28"/>
          <w:lang w:val="uk-UA"/>
        </w:rPr>
        <w:t xml:space="preserve"> – описання </w:t>
      </w:r>
      <w:r w:rsidR="00164195" w:rsidRPr="00DC703C">
        <w:rPr>
          <w:sz w:val="28"/>
          <w:szCs w:val="28"/>
          <w:lang w:val="uk-UA"/>
        </w:rPr>
        <w:t>сутностей</w:t>
      </w:r>
      <w:r w:rsidRPr="00DC703C">
        <w:rPr>
          <w:sz w:val="28"/>
          <w:szCs w:val="28"/>
          <w:lang w:val="uk-UA"/>
        </w:rPr>
        <w:t xml:space="preserve"> для </w:t>
      </w:r>
      <w:proofErr w:type="spellStart"/>
      <w:r w:rsidRPr="00DC703C">
        <w:rPr>
          <w:sz w:val="28"/>
          <w:szCs w:val="28"/>
          <w:lang w:val="uk-UA"/>
        </w:rPr>
        <w:t>Java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proofErr w:type="spellStart"/>
      <w:r w:rsidRPr="00DC703C">
        <w:rPr>
          <w:sz w:val="28"/>
          <w:szCs w:val="28"/>
          <w:lang w:val="uk-UA"/>
        </w:rPr>
        <w:t>Persictence</w:t>
      </w:r>
      <w:proofErr w:type="spellEnd"/>
      <w:r w:rsidRPr="00DC703C">
        <w:rPr>
          <w:sz w:val="28"/>
          <w:szCs w:val="28"/>
          <w:lang w:val="uk-UA"/>
        </w:rPr>
        <w:t xml:space="preserve"> API</w:t>
      </w:r>
    </w:p>
    <w:p w14:paraId="11515F02" w14:textId="77777777" w:rsidR="00164195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164195">
        <w:rPr>
          <w:sz w:val="28"/>
          <w:szCs w:val="28"/>
          <w:lang w:val="uk-UA"/>
        </w:rPr>
        <w:t>Dao</w:t>
      </w:r>
      <w:proofErr w:type="spellEnd"/>
      <w:r w:rsidRPr="00164195">
        <w:rPr>
          <w:sz w:val="28"/>
          <w:szCs w:val="28"/>
          <w:lang w:val="uk-UA"/>
        </w:rPr>
        <w:t xml:space="preserve"> – </w:t>
      </w:r>
      <w:r w:rsidR="00164195" w:rsidRPr="00164195">
        <w:rPr>
          <w:sz w:val="28"/>
          <w:szCs w:val="28"/>
          <w:lang w:val="uk-UA"/>
        </w:rPr>
        <w:t>класи</w:t>
      </w:r>
      <w:r w:rsidRPr="00164195">
        <w:rPr>
          <w:sz w:val="28"/>
          <w:szCs w:val="28"/>
          <w:lang w:val="uk-UA"/>
        </w:rPr>
        <w:t xml:space="preserve">, що </w:t>
      </w:r>
      <w:r w:rsidR="00164195" w:rsidRPr="00164195">
        <w:rPr>
          <w:sz w:val="28"/>
          <w:szCs w:val="28"/>
          <w:lang w:val="uk-UA"/>
        </w:rPr>
        <w:t>узагальнюють</w:t>
      </w:r>
      <w:r w:rsidRPr="00164195">
        <w:rPr>
          <w:sz w:val="28"/>
          <w:szCs w:val="28"/>
          <w:lang w:val="uk-UA"/>
        </w:rPr>
        <w:t xml:space="preserve"> роботу з </w:t>
      </w:r>
      <w:proofErr w:type="spellStart"/>
      <w:r w:rsidRPr="00164195">
        <w:rPr>
          <w:sz w:val="28"/>
          <w:szCs w:val="28"/>
          <w:lang w:val="uk-UA"/>
        </w:rPr>
        <w:t>Entity</w:t>
      </w:r>
      <w:proofErr w:type="spellEnd"/>
      <w:r w:rsidRPr="00164195">
        <w:rPr>
          <w:sz w:val="28"/>
          <w:szCs w:val="28"/>
          <w:lang w:val="uk-UA"/>
        </w:rPr>
        <w:t xml:space="preserve"> класами та базою даних в цілому. Тільки в </w:t>
      </w:r>
      <w:proofErr w:type="spellStart"/>
      <w:r w:rsidRPr="00164195">
        <w:rPr>
          <w:sz w:val="28"/>
          <w:szCs w:val="28"/>
          <w:lang w:val="uk-UA"/>
        </w:rPr>
        <w:t>Dao</w:t>
      </w:r>
      <w:proofErr w:type="spellEnd"/>
      <w:r w:rsidR="00164195">
        <w:rPr>
          <w:sz w:val="28"/>
          <w:szCs w:val="28"/>
          <w:lang w:val="uk-UA"/>
        </w:rPr>
        <w:t>-</w:t>
      </w:r>
      <w:r w:rsidRPr="00164195">
        <w:rPr>
          <w:sz w:val="28"/>
          <w:szCs w:val="28"/>
          <w:lang w:val="uk-UA"/>
        </w:rPr>
        <w:t>класа</w:t>
      </w:r>
      <w:r w:rsidR="00164195">
        <w:rPr>
          <w:sz w:val="28"/>
          <w:szCs w:val="28"/>
          <w:lang w:val="uk-UA"/>
        </w:rPr>
        <w:t>х</w:t>
      </w:r>
      <w:r w:rsidRPr="00164195">
        <w:rPr>
          <w:sz w:val="28"/>
          <w:szCs w:val="28"/>
          <w:lang w:val="uk-UA"/>
        </w:rPr>
        <w:t xml:space="preserve"> дозволяється працювати з базою даних</w:t>
      </w:r>
      <w:r w:rsidR="00164195">
        <w:rPr>
          <w:sz w:val="28"/>
          <w:szCs w:val="28"/>
          <w:lang w:val="uk-UA"/>
        </w:rPr>
        <w:t>.</w:t>
      </w:r>
      <w:r w:rsidR="006B65C4">
        <w:rPr>
          <w:sz w:val="28"/>
          <w:szCs w:val="28"/>
          <w:lang w:val="uk-UA"/>
        </w:rPr>
        <w:t xml:space="preserve"> Назви усіх класів цього виду закінчуються на </w:t>
      </w:r>
      <w:r w:rsidR="006B65C4">
        <w:rPr>
          <w:sz w:val="28"/>
          <w:szCs w:val="28"/>
          <w:lang w:val="en-US"/>
        </w:rPr>
        <w:t>Dao</w:t>
      </w:r>
      <w:r w:rsidR="006B65C4" w:rsidRPr="005327A9">
        <w:rPr>
          <w:sz w:val="28"/>
          <w:szCs w:val="28"/>
        </w:rPr>
        <w:t>.</w:t>
      </w:r>
    </w:p>
    <w:p w14:paraId="79B68021" w14:textId="77777777" w:rsidR="00751782" w:rsidRDefault="00751782" w:rsidP="00751782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Кожен вид класів при необхідності може використовувати додаткові класи</w:t>
      </w:r>
    </w:p>
    <w:p w14:paraId="695E58DD" w14:textId="77777777" w:rsidR="00DD4082" w:rsidRDefault="00DD4082" w:rsidP="00751782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є два допоміжних класів:</w:t>
      </w:r>
    </w:p>
    <w:p w14:paraId="6383FF42" w14:textId="77777777" w:rsidR="00DD4082" w:rsidRDefault="00DD4082" w:rsidP="002267FA">
      <w:pPr>
        <w:pStyle w:val="ListParagraph"/>
        <w:numPr>
          <w:ilvl w:val="1"/>
          <w:numId w:val="20"/>
        </w:numPr>
        <w:spacing w:line="360" w:lineRule="auto"/>
        <w:ind w:left="90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Common</w:t>
      </w:r>
      <w:r w:rsidRPr="006B65C4">
        <w:rPr>
          <w:sz w:val="28"/>
          <w:szCs w:val="28"/>
          <w:lang w:val="uk-UA"/>
        </w:rPr>
        <w:t xml:space="preserve"> – клас</w:t>
      </w:r>
      <w:r>
        <w:rPr>
          <w:sz w:val="28"/>
          <w:szCs w:val="28"/>
          <w:lang w:val="uk-UA"/>
        </w:rPr>
        <w:t xml:space="preserve">, що дозволяє </w:t>
      </w:r>
      <w:r>
        <w:rPr>
          <w:sz w:val="28"/>
          <w:szCs w:val="28"/>
          <w:lang w:val="en-US"/>
        </w:rPr>
        <w:t>Screen</w:t>
      </w:r>
      <w:r w:rsidRPr="006B65C4">
        <w:rPr>
          <w:sz w:val="28"/>
          <w:szCs w:val="28"/>
          <w:lang w:val="uk-UA"/>
        </w:rPr>
        <w:t xml:space="preserve">- та </w:t>
      </w:r>
      <w:r>
        <w:rPr>
          <w:sz w:val="28"/>
          <w:szCs w:val="28"/>
          <w:lang w:val="en-US"/>
        </w:rPr>
        <w:t>Component</w:t>
      </w:r>
      <w:r w:rsidRPr="006B65C4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класам спілкуватись між собою, та передавати повідомлення до </w:t>
      </w:r>
      <w:r>
        <w:rPr>
          <w:sz w:val="28"/>
          <w:szCs w:val="28"/>
          <w:lang w:val="en-US"/>
        </w:rPr>
        <w:t>Bootstrap</w:t>
      </w:r>
      <w:r w:rsidRPr="006B65C4">
        <w:rPr>
          <w:sz w:val="28"/>
          <w:szCs w:val="28"/>
          <w:lang w:val="uk-UA"/>
        </w:rPr>
        <w:t>.</w:t>
      </w:r>
    </w:p>
    <w:p w14:paraId="59E4732C" w14:textId="77777777" w:rsidR="00DD4082" w:rsidRPr="009B0B7F" w:rsidRDefault="00DD4082" w:rsidP="002267FA">
      <w:pPr>
        <w:pStyle w:val="ListParagraph"/>
        <w:numPr>
          <w:ilvl w:val="1"/>
          <w:numId w:val="20"/>
        </w:numPr>
        <w:spacing w:line="360" w:lineRule="auto"/>
        <w:ind w:left="90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Alerts</w:t>
      </w:r>
      <w:r w:rsidRPr="00DD4082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надає зручний інтерфейс для виведення повідомлень користувачам (повідомлення про помилки, попередження, інформаційні повідомлення тощо). Даний клас міститься (композиція) у </w:t>
      </w:r>
      <w:r>
        <w:rPr>
          <w:sz w:val="28"/>
          <w:szCs w:val="28"/>
          <w:lang w:val="en-US"/>
        </w:rPr>
        <w:t>Component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таким чином доступний з усіх </w:t>
      </w:r>
      <w:r>
        <w:rPr>
          <w:sz w:val="28"/>
          <w:szCs w:val="28"/>
          <w:lang w:val="en-US"/>
        </w:rPr>
        <w:t>Component</w:t>
      </w:r>
      <w:r w:rsidRPr="00DD4082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Screen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класів.</w:t>
      </w:r>
    </w:p>
    <w:p w14:paraId="2C2343EA" w14:textId="77777777" w:rsidR="00751782" w:rsidRPr="00751782" w:rsidRDefault="00751782" w:rsidP="00751782">
      <w:pPr>
        <w:spacing w:line="360" w:lineRule="auto"/>
        <w:ind w:firstLine="630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uk-UA"/>
        </w:rPr>
        <w:t>Component</w:t>
      </w:r>
      <w:proofErr w:type="spellEnd"/>
      <w:r w:rsidRPr="00751782">
        <w:rPr>
          <w:sz w:val="28"/>
          <w:szCs w:val="28"/>
          <w:lang w:val="uk-UA"/>
        </w:rPr>
        <w:t xml:space="preserve"> класи: </w:t>
      </w:r>
    </w:p>
    <w:p w14:paraId="5FF1352F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HeaderComponent</w:t>
      </w:r>
      <w:proofErr w:type="spellEnd"/>
      <w:r w:rsidRPr="00DD4082">
        <w:rPr>
          <w:sz w:val="28"/>
          <w:szCs w:val="28"/>
          <w:lang w:val="uk-UA"/>
        </w:rPr>
        <w:t xml:space="preserve"> – </w:t>
      </w:r>
      <w:r w:rsidRPr="00DD4082">
        <w:rPr>
          <w:sz w:val="28"/>
          <w:szCs w:val="28"/>
          <w:lang w:val="en-US"/>
        </w:rPr>
        <w:t>header</w:t>
      </w:r>
      <w:r w:rsidRPr="00DD4082">
        <w:rPr>
          <w:sz w:val="28"/>
          <w:szCs w:val="28"/>
          <w:lang w:val="uk-UA"/>
        </w:rPr>
        <w:t>, що відображається на усіх сторінках</w:t>
      </w:r>
    </w:p>
    <w:p w14:paraId="4392295C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LoginComponent</w:t>
      </w:r>
      <w:proofErr w:type="spellEnd"/>
      <w:r w:rsidRPr="00DD4082">
        <w:rPr>
          <w:sz w:val="28"/>
          <w:szCs w:val="28"/>
          <w:lang w:val="uk-UA"/>
        </w:rPr>
        <w:t xml:space="preserve"> – авторизація користувачів</w:t>
      </w:r>
    </w:p>
    <w:p w14:paraId="59498DBB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SignupComponent</w:t>
      </w:r>
      <w:proofErr w:type="spellEnd"/>
      <w:r w:rsidRPr="00DD4082">
        <w:rPr>
          <w:sz w:val="28"/>
          <w:szCs w:val="28"/>
          <w:lang w:val="uk-UA"/>
        </w:rPr>
        <w:t xml:space="preserve"> – реєстрація нових користувачів</w:t>
      </w:r>
    </w:p>
    <w:p w14:paraId="75CF1A91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TrainingSetupComponent</w:t>
      </w:r>
      <w:proofErr w:type="spellEnd"/>
      <w:r w:rsidRPr="00DD4082">
        <w:rPr>
          <w:sz w:val="28"/>
          <w:szCs w:val="28"/>
          <w:lang w:val="uk-UA"/>
        </w:rPr>
        <w:t xml:space="preserve"> – вибір параметрів тренування</w:t>
      </w:r>
    </w:p>
    <w:p w14:paraId="253B3280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TrainingMemorizeComponent</w:t>
      </w:r>
      <w:proofErr w:type="spellEnd"/>
      <w:r w:rsidRPr="00DD4082">
        <w:rPr>
          <w:sz w:val="28"/>
          <w:szCs w:val="28"/>
          <w:lang w:val="uk-UA"/>
        </w:rPr>
        <w:t xml:space="preserve"> – етап запам’ятовування </w:t>
      </w:r>
    </w:p>
    <w:p w14:paraId="6B0D1BDC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TrainingRememberComponent</w:t>
      </w:r>
      <w:proofErr w:type="spellEnd"/>
      <w:r w:rsidRPr="00DD4082">
        <w:rPr>
          <w:sz w:val="28"/>
          <w:szCs w:val="28"/>
        </w:rPr>
        <w:t xml:space="preserve"> – </w:t>
      </w:r>
      <w:r w:rsidRPr="00DD4082">
        <w:rPr>
          <w:sz w:val="28"/>
          <w:szCs w:val="28"/>
          <w:lang w:val="uk-UA"/>
        </w:rPr>
        <w:t>е</w:t>
      </w:r>
      <w:r w:rsidRPr="00DD4082">
        <w:rPr>
          <w:sz w:val="28"/>
          <w:szCs w:val="28"/>
        </w:rPr>
        <w:t xml:space="preserve">тап </w:t>
      </w:r>
      <w:r w:rsidRPr="00DD4082">
        <w:rPr>
          <w:sz w:val="28"/>
          <w:szCs w:val="28"/>
          <w:lang w:val="uk-UA"/>
        </w:rPr>
        <w:t>згадування</w:t>
      </w:r>
    </w:p>
    <w:p w14:paraId="70F2AC13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ResultComponent</w:t>
      </w:r>
      <w:proofErr w:type="spellEnd"/>
      <w:r w:rsidRPr="00DD4082">
        <w:rPr>
          <w:sz w:val="28"/>
          <w:szCs w:val="28"/>
        </w:rPr>
        <w:t xml:space="preserve"> – </w:t>
      </w:r>
      <w:r w:rsidRPr="00DD4082">
        <w:rPr>
          <w:sz w:val="28"/>
          <w:szCs w:val="28"/>
          <w:lang w:val="uk-UA"/>
        </w:rPr>
        <w:t xml:space="preserve">відображає результат тренування за переданими типом тренування на </w:t>
      </w:r>
      <w:r w:rsidRPr="00DD4082">
        <w:rPr>
          <w:sz w:val="28"/>
          <w:szCs w:val="28"/>
          <w:lang w:val="en-US"/>
        </w:rPr>
        <w:t>id</w:t>
      </w:r>
      <w:r w:rsidRPr="00DD4082">
        <w:rPr>
          <w:sz w:val="28"/>
          <w:szCs w:val="28"/>
        </w:rPr>
        <w:t xml:space="preserve"> результату.</w:t>
      </w:r>
    </w:p>
    <w:p w14:paraId="28C03723" w14:textId="77777777" w:rsidR="00751782" w:rsidRDefault="00751782" w:rsidP="00751782">
      <w:p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>Screen</w:t>
      </w:r>
      <w:r w:rsidRPr="00751782">
        <w:rPr>
          <w:sz w:val="28"/>
          <w:szCs w:val="28"/>
          <w:lang w:val="uk-UA"/>
        </w:rPr>
        <w:t xml:space="preserve"> класи: </w:t>
      </w:r>
    </w:p>
    <w:p w14:paraId="710FF248" w14:textId="77777777" w:rsidR="00DD4082" w:rsidRPr="00DD4082" w:rsidRDefault="00DD40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  <w:lang w:val="uk-UA"/>
        </w:rPr>
        <w:t xml:space="preserve"> – точка входу, головний контролер</w:t>
      </w:r>
    </w:p>
    <w:p w14:paraId="0BCEB9AF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AuthScreen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реєстрації та авторизації</w:t>
      </w:r>
    </w:p>
    <w:p w14:paraId="14B61610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IndexScreen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головна сторінка</w:t>
      </w:r>
    </w:p>
    <w:p w14:paraId="28793317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 </w:t>
      </w:r>
      <w:proofErr w:type="spellStart"/>
      <w:r w:rsidRPr="00751782">
        <w:rPr>
          <w:sz w:val="28"/>
          <w:szCs w:val="28"/>
          <w:lang w:val="en-US"/>
        </w:rPr>
        <w:t>ProfileScreen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профіль користувача</w:t>
      </w:r>
    </w:p>
    <w:p w14:paraId="4CA9B393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 </w:t>
      </w:r>
      <w:proofErr w:type="spellStart"/>
      <w:r w:rsidRPr="00751782">
        <w:rPr>
          <w:sz w:val="28"/>
          <w:szCs w:val="28"/>
          <w:lang w:val="en-US"/>
        </w:rPr>
        <w:t>StatisticScreen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статистики</w:t>
      </w:r>
    </w:p>
    <w:p w14:paraId="255AED6A" w14:textId="77777777" w:rsid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TrainingScreen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тренування</w:t>
      </w:r>
      <w:r w:rsidRPr="00751782">
        <w:rPr>
          <w:sz w:val="28"/>
          <w:szCs w:val="28"/>
          <w:lang w:val="uk-UA"/>
        </w:rPr>
        <w:t xml:space="preserve"> </w:t>
      </w:r>
    </w:p>
    <w:p w14:paraId="2C52BB46" w14:textId="77777777" w:rsidR="00751782" w:rsidRPr="00751782" w:rsidRDefault="00751782" w:rsidP="00751782">
      <w:p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Service </w:t>
      </w:r>
      <w:r w:rsidRPr="00751782">
        <w:rPr>
          <w:sz w:val="28"/>
          <w:szCs w:val="28"/>
          <w:lang w:val="uk-UA"/>
        </w:rPr>
        <w:t>класи</w:t>
      </w:r>
    </w:p>
    <w:p w14:paraId="7CE73602" w14:textId="77777777" w:rsidR="00751782" w:rsidRPr="00751782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AuthService</w:t>
      </w:r>
      <w:proofErr w:type="spellEnd"/>
      <w:r w:rsidR="00DD4082">
        <w:rPr>
          <w:sz w:val="28"/>
          <w:szCs w:val="28"/>
          <w:lang w:val="uk-UA"/>
        </w:rPr>
        <w:t xml:space="preserve"> – сервіс авторизації на реєстрації</w:t>
      </w:r>
    </w:p>
    <w:p w14:paraId="4D0FD2CD" w14:textId="77777777" w:rsidR="00751782" w:rsidRPr="00751782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TrainingService</w:t>
      </w:r>
      <w:proofErr w:type="spellEnd"/>
      <w:r w:rsidR="00DD4082">
        <w:rPr>
          <w:sz w:val="28"/>
          <w:szCs w:val="28"/>
          <w:lang w:val="uk-UA"/>
        </w:rPr>
        <w:t xml:space="preserve"> – сервіс тренувань (надає дані для тренування, обробляє та зберігає результати.</w:t>
      </w:r>
    </w:p>
    <w:p w14:paraId="7316E7D9" w14:textId="77777777" w:rsidR="00751782" w:rsidRPr="00C5747F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ResultService</w:t>
      </w:r>
      <w:proofErr w:type="spellEnd"/>
      <w:r w:rsidR="00243E86">
        <w:rPr>
          <w:sz w:val="28"/>
          <w:szCs w:val="28"/>
          <w:lang w:val="uk-UA"/>
        </w:rPr>
        <w:t xml:space="preserve"> – сервіс для роботи з результатами тренування (за переданим типом тренування та </w:t>
      </w:r>
      <w:r w:rsidR="00243E86">
        <w:rPr>
          <w:sz w:val="28"/>
          <w:szCs w:val="28"/>
          <w:lang w:val="en-US"/>
        </w:rPr>
        <w:t>id</w:t>
      </w:r>
      <w:r w:rsidR="00243E86">
        <w:rPr>
          <w:sz w:val="28"/>
          <w:szCs w:val="28"/>
        </w:rPr>
        <w:t xml:space="preserve"> результат</w:t>
      </w:r>
      <w:r w:rsidR="00243E86">
        <w:rPr>
          <w:sz w:val="28"/>
          <w:szCs w:val="28"/>
          <w:lang w:val="uk-UA"/>
        </w:rPr>
        <w:t xml:space="preserve">а надає оброблений і готовий для подальшого використання результат тренування (в поверненому результаті </w:t>
      </w:r>
      <w:r w:rsidR="00243E86">
        <w:rPr>
          <w:sz w:val="28"/>
          <w:szCs w:val="28"/>
          <w:lang w:val="uk-UA"/>
        </w:rPr>
        <w:lastRenderedPageBreak/>
        <w:t>в</w:t>
      </w:r>
      <w:r w:rsidR="00747136">
        <w:rPr>
          <w:sz w:val="28"/>
          <w:szCs w:val="28"/>
        </w:rPr>
        <w:t>ж</w:t>
      </w:r>
      <w:r w:rsidR="00243E86">
        <w:rPr>
          <w:sz w:val="28"/>
          <w:szCs w:val="28"/>
          <w:lang w:val="uk-UA"/>
        </w:rPr>
        <w:t xml:space="preserve">е містяться </w:t>
      </w:r>
      <w:r w:rsidR="00747136">
        <w:rPr>
          <w:sz w:val="28"/>
          <w:szCs w:val="28"/>
          <w:lang w:val="uk-UA"/>
        </w:rPr>
        <w:t>всі</w:t>
      </w:r>
      <w:r w:rsidR="00243E86">
        <w:rPr>
          <w:sz w:val="28"/>
          <w:szCs w:val="28"/>
          <w:lang w:val="uk-UA"/>
        </w:rPr>
        <w:t xml:space="preserve"> дані</w:t>
      </w:r>
      <w:r w:rsidR="00747136">
        <w:rPr>
          <w:sz w:val="28"/>
          <w:szCs w:val="28"/>
          <w:lang w:val="uk-UA"/>
        </w:rPr>
        <w:t xml:space="preserve"> такі як</w:t>
      </w:r>
      <w:r w:rsidR="00243E86">
        <w:rPr>
          <w:sz w:val="28"/>
          <w:szCs w:val="28"/>
          <w:lang w:val="uk-UA"/>
        </w:rPr>
        <w:t xml:space="preserve"> – час запам’ятовування, мінімальний </w:t>
      </w:r>
      <w:r w:rsidR="00747136">
        <w:rPr>
          <w:sz w:val="28"/>
          <w:szCs w:val="28"/>
          <w:lang w:val="uk-UA"/>
        </w:rPr>
        <w:t>та</w:t>
      </w:r>
      <w:r w:rsidR="00243E86">
        <w:rPr>
          <w:sz w:val="28"/>
          <w:szCs w:val="28"/>
          <w:lang w:val="uk-UA"/>
        </w:rPr>
        <w:t xml:space="preserve"> максимальний час на запам’ятовування одного елементу тощо).</w:t>
      </w:r>
    </w:p>
    <w:p w14:paraId="50C966D1" w14:textId="77777777" w:rsidR="00C5747F" w:rsidRPr="00DD4082" w:rsidRDefault="00C5747F" w:rsidP="00C5747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Entity</w:t>
      </w:r>
      <w:r>
        <w:rPr>
          <w:sz w:val="28"/>
          <w:szCs w:val="28"/>
          <w:lang w:val="uk-UA"/>
        </w:rPr>
        <w:t xml:space="preserve"> </w:t>
      </w:r>
      <w:r w:rsidRPr="00DD4082"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Dao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класи</w:t>
      </w:r>
      <w:r w:rsidR="00DD4082">
        <w:rPr>
          <w:sz w:val="28"/>
          <w:szCs w:val="28"/>
          <w:lang w:val="uk-UA"/>
        </w:rPr>
        <w:t xml:space="preserve"> (відповідають сутностям на </w:t>
      </w:r>
      <w:r w:rsidR="00DD4082">
        <w:rPr>
          <w:sz w:val="28"/>
          <w:szCs w:val="28"/>
          <w:lang w:val="en-US"/>
        </w:rPr>
        <w:t>ER</w:t>
      </w:r>
      <w:r w:rsidR="00DD4082" w:rsidRPr="00DD4082">
        <w:rPr>
          <w:sz w:val="28"/>
          <w:szCs w:val="28"/>
        </w:rPr>
        <w:t xml:space="preserve"> </w:t>
      </w:r>
      <w:r w:rsidR="00DD4082">
        <w:rPr>
          <w:sz w:val="28"/>
          <w:szCs w:val="28"/>
          <w:lang w:val="uk-UA"/>
        </w:rPr>
        <w:t>діаграмі</w:t>
      </w:r>
    </w:p>
    <w:p w14:paraId="597A4AD9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UserDao</w:t>
      </w:r>
      <w:proofErr w:type="spellEnd"/>
    </w:p>
    <w:p w14:paraId="43964864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NumbersResult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NumbersResultDao</w:t>
      </w:r>
      <w:proofErr w:type="spellEnd"/>
    </w:p>
    <w:p w14:paraId="7763EAD5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NumbersResultData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NumbersResultDataDao</w:t>
      </w:r>
      <w:proofErr w:type="spellEnd"/>
    </w:p>
    <w:p w14:paraId="4F34EAA9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WordsResult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WordsResult</w:t>
      </w:r>
      <w:proofErr w:type="spellEnd"/>
    </w:p>
    <w:p w14:paraId="3C1B23D8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WordsResultData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WordsResultDataDao</w:t>
      </w:r>
      <w:proofErr w:type="spellEnd"/>
    </w:p>
    <w:p w14:paraId="783AF620" w14:textId="77777777" w:rsidR="00751782" w:rsidRPr="009B0B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WordDao</w:t>
      </w:r>
      <w:proofErr w:type="spellEnd"/>
    </w:p>
    <w:p w14:paraId="09010F9B" w14:textId="77777777" w:rsidR="00243E86" w:rsidRDefault="00243E86" w:rsidP="00751782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Так, як сервіс складається з великої кількості класів і при цьому все вони діляться всього на кілька типів, то на діаграмі класів немає сенсу зображати всі класи. Тому буде представлена </w:t>
      </w:r>
      <w:r w:rsidR="0001169B">
        <w:rPr>
          <w:sz w:val="28"/>
          <w:szCs w:val="28"/>
          <w:lang w:val="uk-UA"/>
        </w:rPr>
        <w:t xml:space="preserve">загальна діаграма класів та діаграма класів </w:t>
      </w:r>
      <w:r w:rsidR="009B0B7F">
        <w:rPr>
          <w:sz w:val="28"/>
          <w:szCs w:val="28"/>
          <w:lang w:val="uk-UA"/>
        </w:rPr>
        <w:t xml:space="preserve"> відносно </w:t>
      </w:r>
      <w:proofErr w:type="spellStart"/>
      <w:r w:rsidR="009B0B7F">
        <w:rPr>
          <w:sz w:val="28"/>
          <w:szCs w:val="28"/>
          <w:lang w:val="en-US"/>
        </w:rPr>
        <w:t>TrainingScreen</w:t>
      </w:r>
      <w:proofErr w:type="spellEnd"/>
      <w:r w:rsidR="009B0B7F" w:rsidRPr="009B0B7F">
        <w:rPr>
          <w:sz w:val="28"/>
          <w:szCs w:val="28"/>
        </w:rPr>
        <w:t>.</w:t>
      </w:r>
    </w:p>
    <w:p w14:paraId="08C06908" w14:textId="77777777" w:rsidR="0049641C" w:rsidRPr="009B0B7F" w:rsidRDefault="0049641C" w:rsidP="00751782">
      <w:pPr>
        <w:spacing w:line="360" w:lineRule="auto"/>
        <w:rPr>
          <w:sz w:val="28"/>
          <w:szCs w:val="28"/>
        </w:rPr>
      </w:pPr>
    </w:p>
    <w:p w14:paraId="588A0277" w14:textId="77777777" w:rsidR="009B0B7F" w:rsidRDefault="009B0B7F" w:rsidP="0075178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EA45158" wp14:editId="30D195FB">
            <wp:extent cx="52578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FAA" w14:textId="77777777" w:rsidR="00BF74F5" w:rsidRPr="006B65C4" w:rsidRDefault="009B0B7F" w:rsidP="0049641C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737F25" wp14:editId="30E19ACA">
            <wp:extent cx="6057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9DD4" w14:textId="77777777" w:rsidR="00BF74F5" w:rsidRPr="00DC703C" w:rsidRDefault="00BF74F5" w:rsidP="0049641C">
      <w:pPr>
        <w:spacing w:line="360" w:lineRule="auto"/>
        <w:ind w:firstLine="0"/>
        <w:rPr>
          <w:sz w:val="28"/>
          <w:szCs w:val="28"/>
          <w:lang w:val="uk-UA"/>
        </w:rPr>
      </w:pPr>
    </w:p>
    <w:p w14:paraId="5B10BC62" w14:textId="77777777" w:rsidR="00BF74F5" w:rsidRPr="00DC703C" w:rsidRDefault="00BF74F5" w:rsidP="002267FA">
      <w:pPr>
        <w:pStyle w:val="BalloonText"/>
        <w:numPr>
          <w:ilvl w:val="2"/>
          <w:numId w:val="16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5" w:name="_Toc9828830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46" w:name="_Toc9874045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Діаграма послідовностей</w:t>
      </w:r>
      <w:bookmarkEnd w:id="45"/>
      <w:bookmarkEnd w:id="46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C17EACC" w14:textId="77777777" w:rsidR="004745EA" w:rsidRPr="004745EA" w:rsidRDefault="00BF74F5" w:rsidP="002267FA">
      <w:pPr>
        <w:pStyle w:val="BalloonText"/>
        <w:numPr>
          <w:ilvl w:val="3"/>
          <w:numId w:val="17"/>
        </w:numPr>
        <w:spacing w:line="360" w:lineRule="auto"/>
        <w:ind w:left="1350" w:hanging="630"/>
        <w:jc w:val="left"/>
        <w:rPr>
          <w:sz w:val="28"/>
          <w:szCs w:val="28"/>
          <w:lang w:val="uk-UA"/>
        </w:rPr>
      </w:pPr>
      <w:r w:rsidRPr="004745EA">
        <w:rPr>
          <w:rFonts w:ascii="Times New Roman" w:hAnsi="Times New Roman" w:cs="Times New Roman"/>
          <w:b/>
          <w:sz w:val="28"/>
          <w:szCs w:val="28"/>
          <w:lang w:val="uk-UA"/>
        </w:rPr>
        <w:t>Діаграма послідовностей</w:t>
      </w:r>
      <w:r w:rsidR="004745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процесу «авторизація»</w:t>
      </w:r>
    </w:p>
    <w:p w14:paraId="2C975CDE" w14:textId="77777777" w:rsidR="004745EA" w:rsidRDefault="004745EA" w:rsidP="004745EA">
      <w:pPr>
        <w:pStyle w:val="BalloonText"/>
        <w:spacing w:line="360" w:lineRule="auto"/>
        <w:ind w:firstLine="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FC0408" wp14:editId="3433A024">
            <wp:extent cx="5757468" cy="449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114" cy="45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26F" w14:textId="77777777" w:rsidR="004745EA" w:rsidRDefault="004745EA">
      <w:pPr>
        <w:ind w:firstLine="0"/>
        <w:jc w:val="left"/>
        <w:rPr>
          <w:rFonts w:ascii="Tahoma" w:hAnsi="Tahoma" w:cs="Tahoma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57CF899" w14:textId="77777777" w:rsidR="00BF74F5" w:rsidRPr="00DC703C" w:rsidRDefault="00BF74F5" w:rsidP="002267FA">
      <w:pPr>
        <w:pStyle w:val="BalloonText"/>
        <w:numPr>
          <w:ilvl w:val="3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Діаграма послідовностей процесу «</w:t>
      </w:r>
      <w:r w:rsidR="004745EA">
        <w:rPr>
          <w:rFonts w:ascii="Times New Roman" w:hAnsi="Times New Roman" w:cs="Times New Roman"/>
          <w:b/>
          <w:sz w:val="28"/>
          <w:szCs w:val="28"/>
          <w:lang w:val="uk-UA"/>
        </w:rPr>
        <w:t>тренування»</w:t>
      </w:r>
    </w:p>
    <w:p w14:paraId="1659CB1E" w14:textId="77777777" w:rsidR="00BF74F5" w:rsidRPr="001A64B5" w:rsidRDefault="001A64B5" w:rsidP="001A64B5">
      <w:pPr>
        <w:spacing w:line="360" w:lineRule="auto"/>
        <w:ind w:firstLine="0"/>
        <w:rPr>
          <w:b/>
          <w:sz w:val="28"/>
          <w:szCs w:val="28"/>
          <w:lang w:val="en-US"/>
        </w:rPr>
      </w:pPr>
      <w:r>
        <w:object w:dxaOrig="12975" w:dyaOrig="12000" w14:anchorId="3B935ADF">
          <v:shape id="_x0000_i1030" type="#_x0000_t75" style="width:492.75pt;height:456pt" o:ole="">
            <v:imagedata r:id="rId32" o:title=""/>
          </v:shape>
          <o:OLEObject Type="Embed" ProgID="Visio.Drawing.15" ShapeID="_x0000_i1030" DrawAspect="Content" ObjectID="_1620498179" r:id="rId33"/>
        </w:object>
      </w:r>
    </w:p>
    <w:p w14:paraId="0DD206F5" w14:textId="77777777" w:rsidR="00BF74F5" w:rsidRPr="00DC703C" w:rsidRDefault="00BF74F5" w:rsidP="00BF74F5">
      <w:pPr>
        <w:spacing w:line="360" w:lineRule="auto"/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4D619C4D" w14:textId="77777777" w:rsidR="00BF74F5" w:rsidRPr="00DC703C" w:rsidRDefault="00BF74F5" w:rsidP="00FB1764">
      <w:pPr>
        <w:pStyle w:val="Heading1"/>
        <w:rPr>
          <w:b/>
          <w:noProof w:val="0"/>
          <w:szCs w:val="28"/>
          <w:lang w:val="uk-UA"/>
        </w:rPr>
      </w:pPr>
      <w:bookmarkStart w:id="47" w:name="_Toc9828831"/>
      <w:bookmarkStart w:id="48" w:name="_Toc9874046"/>
      <w:r w:rsidRPr="00DC703C">
        <w:rPr>
          <w:b/>
          <w:noProof w:val="0"/>
          <w:szCs w:val="28"/>
          <w:lang w:val="uk-UA"/>
        </w:rPr>
        <w:lastRenderedPageBreak/>
        <w:t>Додаток А. Технічне завдання</w:t>
      </w:r>
      <w:bookmarkEnd w:id="47"/>
      <w:bookmarkEnd w:id="48"/>
    </w:p>
    <w:p w14:paraId="34B611C3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Загальні відомості</w:t>
      </w:r>
    </w:p>
    <w:p w14:paraId="47D42CD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Найменування системи</w:t>
      </w:r>
    </w:p>
    <w:p w14:paraId="31CA4858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Повна назва системи</w:t>
      </w:r>
    </w:p>
    <w:p w14:paraId="38462FEF" w14:textId="77777777" w:rsidR="00BF74F5" w:rsidRPr="00AB2D20" w:rsidRDefault="00AB2D20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для тренування пам’яті «</w:t>
      </w: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  <w:lang w:val="uk-UA"/>
        </w:rPr>
        <w:t>».</w:t>
      </w:r>
    </w:p>
    <w:p w14:paraId="77A9C71A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Коротка назва</w:t>
      </w:r>
    </w:p>
    <w:p w14:paraId="47482422" w14:textId="77777777" w:rsidR="00BF74F5" w:rsidRPr="00AB2D20" w:rsidRDefault="00AB2D20" w:rsidP="00BF74F5">
      <w:pPr>
        <w:spacing w:line="360" w:lineRule="auto"/>
        <w:ind w:left="72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</w:p>
    <w:p w14:paraId="359F1793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Підстави для розробки</w:t>
      </w:r>
    </w:p>
    <w:p w14:paraId="33583978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Підставою для розробки програмного забезпечення (ПО) є договір між </w:t>
      </w:r>
      <w:proofErr w:type="spellStart"/>
      <w:r w:rsidRPr="00DC703C">
        <w:rPr>
          <w:sz w:val="28"/>
          <w:szCs w:val="28"/>
          <w:lang w:val="uk-UA"/>
        </w:rPr>
        <w:t>Беркунським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r w:rsidR="00AB2D20" w:rsidRPr="00DC703C">
        <w:rPr>
          <w:sz w:val="28"/>
          <w:szCs w:val="28"/>
          <w:lang w:val="uk-UA"/>
        </w:rPr>
        <w:t>Євгенієм</w:t>
      </w:r>
      <w:r w:rsidRPr="00DC703C">
        <w:rPr>
          <w:sz w:val="28"/>
          <w:szCs w:val="28"/>
          <w:lang w:val="uk-UA"/>
        </w:rPr>
        <w:t xml:space="preserve"> Юрійовичем (далі Замовник) та </w:t>
      </w:r>
      <w:r w:rsidR="00AB2D20">
        <w:rPr>
          <w:sz w:val="28"/>
          <w:szCs w:val="28"/>
          <w:lang w:val="uk-UA"/>
        </w:rPr>
        <w:t>Гашко Дмитро Андрійовичем</w:t>
      </w:r>
      <w:r w:rsidRPr="00DC703C">
        <w:rPr>
          <w:sz w:val="28"/>
          <w:szCs w:val="28"/>
          <w:lang w:val="uk-UA"/>
        </w:rPr>
        <w:t xml:space="preserve"> (далі Виконавец</w:t>
      </w:r>
      <w:r w:rsidR="00AB2D20">
        <w:rPr>
          <w:sz w:val="28"/>
          <w:szCs w:val="28"/>
          <w:lang w:val="uk-UA"/>
        </w:rPr>
        <w:t>ь</w:t>
      </w:r>
      <w:r w:rsidRPr="00DC703C">
        <w:rPr>
          <w:sz w:val="28"/>
          <w:szCs w:val="28"/>
          <w:lang w:val="uk-UA"/>
        </w:rPr>
        <w:t xml:space="preserve">) від </w:t>
      </w:r>
      <w:r w:rsidR="00AB2D20">
        <w:rPr>
          <w:sz w:val="28"/>
          <w:szCs w:val="28"/>
          <w:lang w:val="uk-UA"/>
        </w:rPr>
        <w:t>20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5</w:t>
      </w:r>
      <w:r w:rsidRPr="00DC703C">
        <w:rPr>
          <w:sz w:val="28"/>
          <w:szCs w:val="28"/>
          <w:lang w:val="uk-UA"/>
        </w:rPr>
        <w:t>.2019.</w:t>
      </w:r>
    </w:p>
    <w:p w14:paraId="5AA18CFB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Планові строки початку та закінчення робіт</w:t>
      </w:r>
    </w:p>
    <w:p w14:paraId="02AA519A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Початком роботи над </w:t>
      </w:r>
      <w:r w:rsidR="00AB2D20">
        <w:rPr>
          <w:sz w:val="28"/>
          <w:szCs w:val="28"/>
          <w:lang w:val="uk-UA"/>
        </w:rPr>
        <w:t>програмним забезпеченням</w:t>
      </w:r>
      <w:r w:rsidRPr="00DC703C">
        <w:rPr>
          <w:sz w:val="28"/>
          <w:szCs w:val="28"/>
          <w:lang w:val="uk-UA"/>
        </w:rPr>
        <w:t xml:space="preserve"> слід вважати </w:t>
      </w:r>
      <w:r w:rsidR="00AB2D20">
        <w:rPr>
          <w:sz w:val="28"/>
          <w:szCs w:val="28"/>
          <w:lang w:val="uk-UA"/>
        </w:rPr>
        <w:t>21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5</w:t>
      </w:r>
      <w:r w:rsidRPr="00DC703C">
        <w:rPr>
          <w:sz w:val="28"/>
          <w:szCs w:val="28"/>
          <w:lang w:val="uk-UA"/>
        </w:rPr>
        <w:t xml:space="preserve">.2019, закінчення роботи є </w:t>
      </w:r>
      <w:r w:rsidR="00AB2D20">
        <w:rPr>
          <w:sz w:val="28"/>
          <w:szCs w:val="28"/>
          <w:lang w:val="uk-UA"/>
        </w:rPr>
        <w:t>10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6</w:t>
      </w:r>
      <w:r w:rsidRPr="00DC703C">
        <w:rPr>
          <w:sz w:val="28"/>
          <w:szCs w:val="28"/>
          <w:lang w:val="uk-UA"/>
        </w:rPr>
        <w:t>.2019.</w:t>
      </w:r>
    </w:p>
    <w:p w14:paraId="5B09414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Порядок оформлення та пред’явлення замовнику результатів робіт</w:t>
      </w:r>
    </w:p>
    <w:p w14:paraId="0D1B4EAB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Роботи зі створення ПЗ здаються Замовнику </w:t>
      </w:r>
      <w:r w:rsidR="00AB2D20">
        <w:rPr>
          <w:sz w:val="28"/>
          <w:szCs w:val="28"/>
          <w:lang w:val="uk-UA"/>
        </w:rPr>
        <w:t>в дату закінчення роботи.</w:t>
      </w:r>
      <w:r w:rsidRPr="00DC703C">
        <w:rPr>
          <w:sz w:val="28"/>
          <w:szCs w:val="28"/>
          <w:lang w:val="uk-UA"/>
        </w:rPr>
        <w:t xml:space="preserve"> Виконавец</w:t>
      </w:r>
      <w:r w:rsidR="00AB2D20">
        <w:rPr>
          <w:sz w:val="28"/>
          <w:szCs w:val="28"/>
          <w:lang w:val="uk-UA"/>
        </w:rPr>
        <w:t>ь</w:t>
      </w:r>
      <w:r w:rsidRPr="00DC703C">
        <w:rPr>
          <w:sz w:val="28"/>
          <w:szCs w:val="28"/>
          <w:lang w:val="uk-UA"/>
        </w:rPr>
        <w:t xml:space="preserve"> </w:t>
      </w:r>
      <w:r w:rsidR="00AB2D20">
        <w:rPr>
          <w:sz w:val="28"/>
          <w:szCs w:val="28"/>
          <w:lang w:val="uk-UA"/>
        </w:rPr>
        <w:t xml:space="preserve">надає </w:t>
      </w:r>
      <w:r w:rsidRPr="00DC703C">
        <w:rPr>
          <w:sz w:val="28"/>
          <w:szCs w:val="28"/>
          <w:lang w:val="uk-UA"/>
        </w:rPr>
        <w:t>замовнику звітні документи, склад яких зазначено у договорі</w:t>
      </w:r>
      <w:r w:rsidR="00AB2D20">
        <w:rPr>
          <w:sz w:val="28"/>
          <w:szCs w:val="28"/>
          <w:lang w:val="uk-UA"/>
        </w:rPr>
        <w:t xml:space="preserve"> та демонструє результати робіт</w:t>
      </w:r>
      <w:r w:rsidRPr="00DC703C">
        <w:rPr>
          <w:sz w:val="28"/>
          <w:szCs w:val="28"/>
          <w:lang w:val="uk-UA"/>
        </w:rPr>
        <w:t>.</w:t>
      </w:r>
      <w:r w:rsidR="00AB2D20">
        <w:rPr>
          <w:sz w:val="28"/>
          <w:szCs w:val="28"/>
          <w:lang w:val="uk-UA"/>
        </w:rPr>
        <w:t xml:space="preserve"> </w:t>
      </w:r>
    </w:p>
    <w:p w14:paraId="6BA5ADDE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Призначення та цілі створення системи</w:t>
      </w:r>
    </w:p>
    <w:p w14:paraId="4E0BFCE2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Призначення системи</w:t>
      </w:r>
    </w:p>
    <w:p w14:paraId="3CF13ED9" w14:textId="77777777" w:rsidR="00BF74F5" w:rsidRPr="00DC703C" w:rsidRDefault="00AB2D20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«</w:t>
      </w: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  <w:lang w:val="uk-UA"/>
        </w:rPr>
        <w:t>» призначений для розвитку та тренування пам’яті, аналізу свого прогресу, та прогресу інших учасників</w:t>
      </w:r>
      <w:r w:rsidR="00BF74F5" w:rsidRPr="00DC703C">
        <w:rPr>
          <w:sz w:val="28"/>
          <w:szCs w:val="28"/>
          <w:lang w:val="uk-UA"/>
        </w:rPr>
        <w:t>.</w:t>
      </w:r>
    </w:p>
    <w:p w14:paraId="0E04CF05" w14:textId="77777777" w:rsidR="00BF74F5" w:rsidRPr="00DC703C" w:rsidRDefault="00AB2D20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рамках проекту будуть реалізовані такі типи тренувань</w:t>
      </w:r>
      <w:r w:rsidR="00BF74F5" w:rsidRPr="00DC703C">
        <w:rPr>
          <w:sz w:val="28"/>
          <w:szCs w:val="28"/>
          <w:lang w:val="uk-UA"/>
        </w:rPr>
        <w:t>:</w:t>
      </w:r>
    </w:p>
    <w:p w14:paraId="6986B187" w14:textId="77777777" w:rsidR="00BF74F5" w:rsidRDefault="00AB2D20" w:rsidP="002267FA">
      <w:pPr>
        <w:pStyle w:val="BalloonText"/>
        <w:numPr>
          <w:ilvl w:val="0"/>
          <w:numId w:val="8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Запам’ятовування послідовності двозначних чисел</w:t>
      </w:r>
    </w:p>
    <w:p w14:paraId="6F558984" w14:textId="77777777" w:rsidR="00AB2D20" w:rsidRPr="00DC703C" w:rsidRDefault="00AB2D20" w:rsidP="002267FA">
      <w:pPr>
        <w:pStyle w:val="BalloonText"/>
        <w:numPr>
          <w:ilvl w:val="0"/>
          <w:numId w:val="8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Запам’ятовування послідовності слів.</w:t>
      </w:r>
    </w:p>
    <w:p w14:paraId="3F89885C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Цілі створення системи</w:t>
      </w:r>
    </w:p>
    <w:p w14:paraId="1A41118F" w14:textId="77777777" w:rsidR="00BF74F5" w:rsidRPr="00DC703C" w:rsidRDefault="00BF74F5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Система створюється з наступними цілями:</w:t>
      </w:r>
    </w:p>
    <w:p w14:paraId="4D4B5026" w14:textId="77777777" w:rsidR="00BF74F5" w:rsidRPr="00DC703C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Надати користувачу інструменти для тренування пам’яті</w:t>
      </w:r>
    </w:p>
    <w:p w14:paraId="5D4E9A4B" w14:textId="77777777" w:rsidR="00BF74F5" w:rsidRPr="00DC703C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Реалізувати основні види тренувань (числа та слова)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821CF1" w14:textId="77777777" w:rsidR="00BF74F5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Реєстрація/авторизація користувачів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9D2065" w14:textId="77777777" w:rsid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Кабінет користувача</w:t>
      </w:r>
    </w:p>
    <w:p w14:paraId="5BF08A2C" w14:textId="77777777" w:rsid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Збереження результатів тренувань користувачів</w:t>
      </w:r>
    </w:p>
    <w:p w14:paraId="35F19EC4" w14:textId="77777777" w:rsidR="00CD2AFB" w:rsidRP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статистичних даних</w:t>
      </w:r>
    </w:p>
    <w:p w14:paraId="11648472" w14:textId="77777777" w:rsidR="00CD2AFB" w:rsidRPr="00CD2AFB" w:rsidRDefault="00CD2AFB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Короткий опис сервісу</w:t>
      </w:r>
    </w:p>
    <w:p w14:paraId="5839C894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lang w:val="uk-UA"/>
        </w:rPr>
        <w:t xml:space="preserve">Сервіс </w:t>
      </w:r>
      <w:r w:rsidRPr="00DC703C">
        <w:rPr>
          <w:b w:val="0"/>
          <w:spacing w:val="-10"/>
          <w:lang w:val="uk-UA" w:eastAsia="uk-UA"/>
        </w:rPr>
        <w:t>«Memory.pro» призначени</w:t>
      </w:r>
      <w:r>
        <w:rPr>
          <w:b w:val="0"/>
          <w:spacing w:val="-10"/>
          <w:lang w:val="uk-UA" w:eastAsia="uk-UA"/>
        </w:rPr>
        <w:t>й</w:t>
      </w:r>
      <w:r w:rsidRPr="00DC703C">
        <w:rPr>
          <w:b w:val="0"/>
          <w:spacing w:val="-10"/>
          <w:lang w:val="uk-UA" w:eastAsia="uk-UA"/>
        </w:rPr>
        <w:t xml:space="preserve"> для тренування та розвитку пам’яті. Основна функція сервісу – тренування з запам’ятовування даних різних типів, таких як цифри, слова, картинки, імена, дати, тощо. При виконанні курсової роботи будуть реалізовані два – цифри та слова.</w:t>
      </w:r>
    </w:p>
    <w:p w14:paraId="3BD0B453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Під час тренування користувачу необхідно запам’ятати максимальну кількість даних вибраного типу за мінімальний час, після чого відновити їх у тому ж порядку.</w:t>
      </w:r>
    </w:p>
    <w:p w14:paraId="50A2B6D5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Після запам’ятовування формується результат тренування – що користувач запам’ятав правильно, що не правильно, скільки часу він запам’ятовував запропоновану інформацію тощо (детальніше у розділі «результати тренування»</w:t>
      </w:r>
    </w:p>
    <w:p w14:paraId="0D4CEBB0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b w:val="0"/>
          <w:spacing w:val="-10"/>
          <w:lang w:val="uk-UA" w:eastAsia="uk-UA"/>
        </w:rPr>
        <w:t>На основі результатів користувачів формується статистика – статистика конкретного користувача та загальна статистика.</w:t>
      </w:r>
    </w:p>
    <w:p w14:paraId="5AFA7E67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системи</w:t>
      </w:r>
    </w:p>
    <w:p w14:paraId="56D0097D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системи </w:t>
      </w:r>
      <w:r w:rsidR="00CD2AF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цілому</w:t>
      </w:r>
    </w:p>
    <w:p w14:paraId="0608D29C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структури та функціонування 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ab/>
        <w:t>системи</w:t>
      </w:r>
    </w:p>
    <w:p w14:paraId="1B84681E" w14:textId="77777777" w:rsidR="00BF74F5" w:rsidRPr="00DC703C" w:rsidRDefault="00CD2AFB" w:rsidP="000815CD">
      <w:pPr>
        <w:spacing w:line="360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повинен мати систему авторизації, де користувач може увійти у систему, або зареєструватись; особистий кабінет користувача; систему тренувань з запам’ятовування чисел та слів</w:t>
      </w:r>
      <w:r w:rsidR="000815CD">
        <w:rPr>
          <w:sz w:val="28"/>
          <w:szCs w:val="28"/>
          <w:lang w:val="uk-UA"/>
        </w:rPr>
        <w:t>. Усі дані користувачів та результатів тренувань повинні зберігатись у базі даних</w:t>
      </w:r>
      <w:r w:rsidR="00BF74F5" w:rsidRPr="00DC703C">
        <w:rPr>
          <w:sz w:val="28"/>
          <w:szCs w:val="28"/>
          <w:lang w:val="uk-UA"/>
        </w:rPr>
        <w:t>.</w:t>
      </w:r>
    </w:p>
    <w:p w14:paraId="419AF847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надійності</w:t>
      </w:r>
    </w:p>
    <w:p w14:paraId="71338A2A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Склад показників надійності для системи в цілому</w:t>
      </w:r>
    </w:p>
    <w:p w14:paraId="61486D4F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Рівень</w:t>
      </w:r>
      <w:r w:rsidR="000815CD">
        <w:rPr>
          <w:sz w:val="28"/>
          <w:szCs w:val="28"/>
          <w:lang w:val="uk-UA"/>
        </w:rPr>
        <w:t xml:space="preserve"> </w:t>
      </w:r>
      <w:r w:rsidRPr="00DC703C">
        <w:rPr>
          <w:sz w:val="28"/>
          <w:szCs w:val="28"/>
          <w:lang w:val="uk-UA"/>
        </w:rPr>
        <w:t>надійності повинен досягатись узгодженим застосуванням організаційних, організаційно-технічних заходів та програмно-апаратних засобів. Надійність повин</w:t>
      </w:r>
      <w:r w:rsidR="000815CD">
        <w:rPr>
          <w:sz w:val="28"/>
          <w:szCs w:val="28"/>
          <w:lang w:val="uk-UA"/>
        </w:rPr>
        <w:t>н</w:t>
      </w:r>
      <w:r w:rsidRPr="00DC703C">
        <w:rPr>
          <w:sz w:val="28"/>
          <w:szCs w:val="28"/>
          <w:lang w:val="uk-UA"/>
        </w:rPr>
        <w:t>а забезпечуватись за рахунок:</w:t>
      </w:r>
    </w:p>
    <w:p w14:paraId="329659E0" w14:textId="77777777" w:rsidR="00BF74F5" w:rsidRPr="00DC703C" w:rsidRDefault="00BF74F5" w:rsidP="002267FA">
      <w:pPr>
        <w:pStyle w:val="Balloon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Застосування технічних засобів, програмного забезпечення, що відповідають класу вирішуваних задач.</w:t>
      </w:r>
    </w:p>
    <w:p w14:paraId="4D02A89C" w14:textId="77777777" w:rsidR="00BF74F5" w:rsidRPr="00DC703C" w:rsidRDefault="00BF74F5" w:rsidP="002267FA">
      <w:pPr>
        <w:pStyle w:val="Balloon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lastRenderedPageBreak/>
        <w:t>Сво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часне виконання процесів адміністрування та технічного </w:t>
      </w:r>
      <w:r w:rsidR="000815CD" w:rsidRPr="00DC703C">
        <w:rPr>
          <w:rFonts w:ascii="Times New Roman" w:hAnsi="Times New Roman" w:cs="Times New Roman"/>
          <w:sz w:val="28"/>
          <w:szCs w:val="28"/>
          <w:lang w:val="uk-UA"/>
        </w:rPr>
        <w:t>обслуговування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програмно-апаратних засобів.</w:t>
      </w:r>
    </w:p>
    <w:p w14:paraId="7A0B5863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Перелік аварійних ситуацій, за яких регламентуються вимоги до </w:t>
      </w:r>
      <w:r w:rsidR="000815CD" w:rsidRPr="00DC703C">
        <w:rPr>
          <w:rFonts w:ascii="Times New Roman" w:hAnsi="Times New Roman" w:cs="Times New Roman"/>
          <w:sz w:val="28"/>
          <w:szCs w:val="28"/>
          <w:lang w:val="uk-UA"/>
        </w:rPr>
        <w:t>надійності</w:t>
      </w:r>
    </w:p>
    <w:p w14:paraId="204AC78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Під аварійною </w:t>
      </w:r>
      <w:r w:rsidR="000815CD" w:rsidRPr="00DC703C">
        <w:rPr>
          <w:sz w:val="28"/>
          <w:szCs w:val="28"/>
          <w:lang w:val="uk-UA"/>
        </w:rPr>
        <w:t>ситуацією</w:t>
      </w:r>
      <w:r w:rsidRPr="00DC703C">
        <w:rPr>
          <w:sz w:val="28"/>
          <w:szCs w:val="28"/>
          <w:lang w:val="uk-UA"/>
        </w:rPr>
        <w:t xml:space="preserve"> слід розуміти аварійне </w:t>
      </w:r>
      <w:r w:rsidR="000815CD" w:rsidRPr="00DC703C">
        <w:rPr>
          <w:sz w:val="28"/>
          <w:szCs w:val="28"/>
          <w:lang w:val="uk-UA"/>
        </w:rPr>
        <w:t>завершення</w:t>
      </w:r>
      <w:r w:rsidR="000815CD">
        <w:rPr>
          <w:sz w:val="28"/>
          <w:szCs w:val="28"/>
          <w:lang w:val="uk-UA"/>
        </w:rPr>
        <w:t xml:space="preserve"> роботи складових сервісу: безпосередньо програми, бази даних тощо</w:t>
      </w:r>
      <w:r w:rsidRPr="00DC703C">
        <w:rPr>
          <w:sz w:val="28"/>
          <w:szCs w:val="28"/>
          <w:lang w:val="uk-UA"/>
        </w:rPr>
        <w:t>.</w:t>
      </w:r>
    </w:p>
    <w:p w14:paraId="6FD444F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При роботі системи можливі наступні аварійні ситуації, що впливають на надійність роботи системи:</w:t>
      </w:r>
    </w:p>
    <w:p w14:paraId="3D661B1C" w14:textId="77777777" w:rsidR="00BF74F5" w:rsidRDefault="000815CD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бій у роботі електропостачання серверу БД</w:t>
      </w:r>
    </w:p>
    <w:p w14:paraId="112ACC54" w14:textId="77777777" w:rsidR="000815CD" w:rsidRPr="00DC703C" w:rsidRDefault="000815CD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Перевантаження серверу БД</w:t>
      </w:r>
    </w:p>
    <w:p w14:paraId="31ED6D1C" w14:textId="77777777" w:rsidR="00BF74F5" w:rsidRPr="00DC703C" w:rsidRDefault="00BF74F5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Помилки роботи ПЗ, що не були виявлені про 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>тестуванні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та випробуванні системи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7C7FA6A8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ергономіки до технічної естетики</w:t>
      </w:r>
    </w:p>
    <w:p w14:paraId="482972EB" w14:textId="77777777" w:rsidR="00BF74F5" w:rsidRDefault="00731631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 системи має бути звучним та інтуїтивно зрозумілим. Усі сторінки та компоненти повинні бути виконанні в єдиному стилі. Палітра основних кольорів має складатись не більше ніж з 4 кольорів.</w:t>
      </w:r>
    </w:p>
    <w:p w14:paraId="792A6CD2" w14:textId="77777777" w:rsidR="00731631" w:rsidRPr="00DC703C" w:rsidRDefault="00731631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обов’язково має бути доступний з клавіатури.</w:t>
      </w:r>
    </w:p>
    <w:p w14:paraId="6B9DB11E" w14:textId="77777777" w:rsidR="00BF74F5" w:rsidRDefault="00731631" w:rsidP="00731631">
      <w:pPr>
        <w:pStyle w:val="BalloonText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Сервіс має бути на англійській мові.</w:t>
      </w:r>
    </w:p>
    <w:p w14:paraId="1BA0BD6B" w14:textId="77777777" w:rsidR="00731631" w:rsidRPr="00DC703C" w:rsidRDefault="00731631" w:rsidP="00731631">
      <w:pPr>
        <w:pStyle w:val="BalloonText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Усі помилки та виняткові ситуації мають супроводжуватись відповідними повідомленнями.</w:t>
      </w:r>
    </w:p>
    <w:p w14:paraId="008F6C8B" w14:textId="77777777" w:rsidR="00BF74F5" w:rsidRPr="004D2A17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4D2A17">
        <w:rPr>
          <w:rFonts w:ascii="Times New Roman" w:hAnsi="Times New Roman" w:cs="Times New Roman"/>
          <w:sz w:val="28"/>
          <w:szCs w:val="28"/>
          <w:lang w:val="uk-UA"/>
        </w:rPr>
        <w:t>Вимоги до захисту інформації від несанкціонованого доступу</w:t>
      </w:r>
    </w:p>
    <w:p w14:paraId="1943CC97" w14:textId="77777777" w:rsidR="00731631" w:rsidRDefault="00BF74F5" w:rsidP="00731631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Забезпечення інформаційне безпеки </w:t>
      </w:r>
      <w:r w:rsidR="00731631">
        <w:rPr>
          <w:sz w:val="28"/>
          <w:szCs w:val="28"/>
          <w:lang w:val="uk-UA"/>
        </w:rPr>
        <w:t>сервісу</w:t>
      </w:r>
      <w:r w:rsidRPr="00DC703C">
        <w:rPr>
          <w:sz w:val="28"/>
          <w:szCs w:val="28"/>
          <w:lang w:val="uk-UA"/>
        </w:rPr>
        <w:t xml:space="preserve"> має відповідати таким вимогам:</w:t>
      </w:r>
    </w:p>
    <w:p w14:paraId="590C8A42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доступу до сервісу користувачу необхідно увійти до системи.</w:t>
      </w:r>
    </w:p>
    <w:p w14:paraId="5120DD4E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користувач ще не зареєстрований у системі, він повинен мати можливість зареєструватись</w:t>
      </w:r>
    </w:p>
    <w:p w14:paraId="74D6DAE4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Пароль, введений користувачем не зберігається, і навіть не відправляється на сервер бази даних. Авторизація реалізується на основі механізму хешування</w:t>
      </w:r>
    </w:p>
    <w:p w14:paraId="719849B2" w14:textId="77777777" w:rsidR="004D2A17" w:rsidRDefault="004D2A17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 базі даних має зберігатись ключ та «сіль» (що генерується для кожного користувача) паролю</w:t>
      </w:r>
    </w:p>
    <w:p w14:paraId="7A502F04" w14:textId="77777777" w:rsidR="00731631" w:rsidRP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Неавторизовані користувачі не повинні мати доступ до сервісу</w:t>
      </w:r>
    </w:p>
    <w:p w14:paraId="7128A84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видів забезпечення </w:t>
      </w:r>
    </w:p>
    <w:p w14:paraId="3FCDC247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щодо застосування систем управління баз даних (СУБД)</w:t>
      </w:r>
    </w:p>
    <w:p w14:paraId="53A30711" w14:textId="77777777" w:rsidR="00BF74F5" w:rsidRPr="00DC703C" w:rsidRDefault="004D2A17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Всі дані сервісу (дані користувачів, результати тренува</w:t>
      </w:r>
      <w:r w:rsidR="00717C9B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 xml:space="preserve">ь) </w:t>
      </w:r>
      <w:r w:rsidR="00717C9B">
        <w:rPr>
          <w:sz w:val="28"/>
          <w:szCs w:val="28"/>
          <w:lang w:val="uk-UA"/>
        </w:rPr>
        <w:t xml:space="preserve">повинні зберігатись у базі даних на основі </w:t>
      </w:r>
      <w:r w:rsidR="00BF74F5" w:rsidRPr="00DC703C">
        <w:rPr>
          <w:sz w:val="28"/>
          <w:szCs w:val="28"/>
          <w:lang w:val="uk-UA"/>
        </w:rPr>
        <w:t>СУБД M</w:t>
      </w:r>
      <w:r w:rsidR="00717C9B">
        <w:rPr>
          <w:sz w:val="28"/>
          <w:szCs w:val="28"/>
          <w:lang w:val="en-US"/>
        </w:rPr>
        <w:t>YSQL</w:t>
      </w:r>
      <w:r w:rsidR="00BF74F5" w:rsidRPr="00DC703C">
        <w:rPr>
          <w:sz w:val="28"/>
          <w:szCs w:val="28"/>
          <w:lang w:val="uk-UA"/>
        </w:rPr>
        <w:t>.</w:t>
      </w:r>
    </w:p>
    <w:p w14:paraId="3052F8E2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структури процес</w:t>
      </w:r>
      <w:r w:rsidR="00717C9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збору, обробки, передачі даних у системі та </w:t>
      </w:r>
      <w:r w:rsidR="00717C9B" w:rsidRPr="00DC703C">
        <w:rPr>
          <w:rFonts w:ascii="Times New Roman" w:hAnsi="Times New Roman" w:cs="Times New Roman"/>
          <w:sz w:val="28"/>
          <w:szCs w:val="28"/>
          <w:lang w:val="uk-UA"/>
        </w:rPr>
        <w:t>представленню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7A22CA8B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Процес збору, обробки і передачі даних в системі визначається регламентом процесів збору, перетворення і завантаження даних, що розробляється </w:t>
      </w:r>
      <w:r w:rsidR="00717C9B">
        <w:rPr>
          <w:sz w:val="28"/>
          <w:szCs w:val="28"/>
          <w:lang w:val="uk-UA"/>
        </w:rPr>
        <w:t>в</w:t>
      </w:r>
      <w:r w:rsidRPr="00DC703C">
        <w:rPr>
          <w:sz w:val="28"/>
          <w:szCs w:val="28"/>
          <w:lang w:val="uk-UA"/>
        </w:rPr>
        <w:t xml:space="preserve"> етапі «Проектування. Розробка ескізного проекту. Розробка технічного проекту ».</w:t>
      </w:r>
    </w:p>
    <w:p w14:paraId="23C12B89" w14:textId="77777777" w:rsidR="00BF74F5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захисту даних від руйнування при аваріях та </w:t>
      </w:r>
      <w:proofErr w:type="spellStart"/>
      <w:r w:rsidRPr="00DC703C">
        <w:rPr>
          <w:rFonts w:ascii="Times New Roman" w:hAnsi="Times New Roman" w:cs="Times New Roman"/>
          <w:sz w:val="28"/>
          <w:szCs w:val="28"/>
          <w:lang w:val="uk-UA"/>
        </w:rPr>
        <w:t>сбоях</w:t>
      </w:r>
      <w:proofErr w:type="spellEnd"/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електропостачання системи</w:t>
      </w:r>
    </w:p>
    <w:p w14:paraId="44AFF61E" w14:textId="77777777" w:rsidR="00717C9B" w:rsidRDefault="00717C9B" w:rsidP="00717C9B">
      <w:pPr>
        <w:pStyle w:val="BalloonText"/>
        <w:spacing w:line="360" w:lineRule="auto"/>
        <w:ind w:left="720" w:firstLine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Необхідно регулярно робити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 сервісу</w:t>
      </w:r>
    </w:p>
    <w:p w14:paraId="2D81C473" w14:textId="77777777" w:rsidR="00717C9B" w:rsidRPr="00717C9B" w:rsidRDefault="00717C9B" w:rsidP="00717C9B">
      <w:pPr>
        <w:pStyle w:val="BalloonText"/>
        <w:spacing w:line="360" w:lineRule="auto"/>
        <w:ind w:left="720" w:firstLine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Розробка програмного забезпечення сервісу повинна супроводжуватись веденням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-репозиторію, який також має розміщуватись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5A4AAA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ПЗ</w:t>
      </w:r>
    </w:p>
    <w:p w14:paraId="30EF4243" w14:textId="77777777" w:rsidR="00BF74F5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До забезпечення якості </w:t>
      </w:r>
      <w:bookmarkStart w:id="49" w:name="_Hlk9821222"/>
      <w:r w:rsidRPr="00DC703C">
        <w:rPr>
          <w:sz w:val="28"/>
          <w:szCs w:val="28"/>
          <w:lang w:val="uk-UA"/>
        </w:rPr>
        <w:t>ПЗ</w:t>
      </w:r>
      <w:bookmarkEnd w:id="49"/>
      <w:r w:rsidRPr="00DC703C">
        <w:rPr>
          <w:sz w:val="28"/>
          <w:szCs w:val="28"/>
          <w:lang w:val="uk-UA"/>
        </w:rPr>
        <w:t xml:space="preserve"> ставляться такі вимоги:</w:t>
      </w:r>
    </w:p>
    <w:p w14:paraId="65CDCA65" w14:textId="77777777" w:rsidR="00717C9B" w:rsidRDefault="00717C9B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Сервіс має працювати стабільно, не закриватися при виникненні помилок без попередження користувача. </w:t>
      </w:r>
    </w:p>
    <w:p w14:paraId="22DA7E87" w14:textId="77777777" w:rsidR="00717C9B" w:rsidRPr="00DC703C" w:rsidRDefault="00000E77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має мати достатню швидкість роботи, щоб користувачі могли вільно ним користуватись</w:t>
      </w:r>
    </w:p>
    <w:p w14:paraId="3334C1DB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організаційного забезпечення</w:t>
      </w:r>
    </w:p>
    <w:p w14:paraId="09FDCCF9" w14:textId="77777777" w:rsidR="00BF74F5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Основними користувачами системи </w:t>
      </w:r>
      <w:r w:rsidR="00000E77">
        <w:rPr>
          <w:sz w:val="28"/>
          <w:szCs w:val="28"/>
          <w:lang w:val="uk-UA"/>
        </w:rPr>
        <w:t>Користувач.</w:t>
      </w:r>
      <w:r w:rsidRPr="00DC703C">
        <w:rPr>
          <w:sz w:val="28"/>
          <w:szCs w:val="28"/>
          <w:lang w:val="uk-UA"/>
        </w:rPr>
        <w:t xml:space="preserve"> До захисту від помилкових дій </w:t>
      </w:r>
      <w:r w:rsidR="00000E77">
        <w:rPr>
          <w:sz w:val="28"/>
          <w:szCs w:val="28"/>
          <w:lang w:val="uk-UA"/>
        </w:rPr>
        <w:t>користувача</w:t>
      </w:r>
      <w:r w:rsidRPr="00DC703C">
        <w:rPr>
          <w:sz w:val="28"/>
          <w:szCs w:val="28"/>
          <w:lang w:val="uk-UA"/>
        </w:rPr>
        <w:t xml:space="preserve"> ставляться такі вимоги:</w:t>
      </w:r>
    </w:p>
    <w:p w14:paraId="68AD1AD6" w14:textId="77777777" w:rsidR="00000E77" w:rsidRPr="00000E77" w:rsidRDefault="00000E77" w:rsidP="002267FA">
      <w:pPr>
        <w:pStyle w:val="ListParagraph"/>
        <w:numPr>
          <w:ilvl w:val="0"/>
          <w:numId w:val="12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Усі дії, що у разі випадкового виконання можуть завдати шкоди користувачу мають супроводжуватись підтвердженням.</w:t>
      </w:r>
    </w:p>
    <w:p w14:paraId="53EB6E4A" w14:textId="77777777" w:rsidR="00BF74F5" w:rsidRPr="00DC703C" w:rsidRDefault="00BF74F5" w:rsidP="002267FA">
      <w:pPr>
        <w:pStyle w:val="BalloonText"/>
        <w:numPr>
          <w:ilvl w:val="0"/>
          <w:numId w:val="12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зниження помилкових дій користувачів має бути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розроблена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>інструкція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користувача.</w:t>
      </w:r>
    </w:p>
    <w:p w14:paraId="09F2F1F7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методичного забезпечення</w:t>
      </w:r>
    </w:p>
    <w:p w14:paraId="4839457B" w14:textId="77777777" w:rsidR="00BF74F5" w:rsidRPr="00DC703C" w:rsidRDefault="00BF74F5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Порядок роботи</w:t>
      </w:r>
      <w:r w:rsidR="00000E77">
        <w:rPr>
          <w:sz w:val="28"/>
          <w:szCs w:val="28"/>
          <w:lang w:val="uk-UA"/>
        </w:rPr>
        <w:t xml:space="preserve"> з</w:t>
      </w:r>
      <w:r w:rsidRPr="00DC703C">
        <w:rPr>
          <w:sz w:val="28"/>
          <w:szCs w:val="28"/>
          <w:lang w:val="uk-UA"/>
        </w:rPr>
        <w:t xml:space="preserve"> системою викладено у окремому документі – «Інструкції користувача».</w:t>
      </w:r>
    </w:p>
    <w:p w14:paraId="582B54BA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Склад робіт по створенню системи</w:t>
      </w:r>
    </w:p>
    <w:p w14:paraId="115E43A2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Роботи зі створення системи виконуються в три етапи:</w:t>
      </w:r>
    </w:p>
    <w:p w14:paraId="68554C15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Проектування. Розробка ескізного проекту. Розробка технічного проекту</w:t>
      </w:r>
    </w:p>
    <w:p w14:paraId="2B549E3E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Розробка робочої документації.</w:t>
      </w:r>
    </w:p>
    <w:p w14:paraId="6847777A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Введення в дію.</w:t>
      </w:r>
    </w:p>
    <w:p w14:paraId="18BF840D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Порядок </w:t>
      </w:r>
      <w:r w:rsidR="00000E77" w:rsidRPr="00DC703C">
        <w:rPr>
          <w:rFonts w:ascii="Times New Roman" w:hAnsi="Times New Roman" w:cs="Times New Roman"/>
          <w:sz w:val="28"/>
          <w:szCs w:val="28"/>
          <w:lang w:val="uk-UA"/>
        </w:rPr>
        <w:t>контро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000E77" w:rsidRPr="00DC703C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та прийому системи</w:t>
      </w:r>
    </w:p>
    <w:p w14:paraId="06399C73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Об’єм та види випробувань системи</w:t>
      </w:r>
    </w:p>
    <w:p w14:paraId="6B33A451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Система піддається випробуванням наступних видів:</w:t>
      </w:r>
    </w:p>
    <w:p w14:paraId="3733AEA3" w14:textId="77777777" w:rsidR="00BF74F5" w:rsidRPr="00DC703C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Попередні випробування.</w:t>
      </w:r>
    </w:p>
    <w:p w14:paraId="54BF7CC1" w14:textId="77777777" w:rsidR="00BF74F5" w:rsidRPr="00DC703C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Дослідна експлуатація.</w:t>
      </w:r>
    </w:p>
    <w:p w14:paraId="5121D446" w14:textId="77777777" w:rsidR="00BF74F5" w:rsidRPr="00000E77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Приймальні випробування.</w:t>
      </w:r>
    </w:p>
    <w:p w14:paraId="19D96B4E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документування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7"/>
        <w:gridCol w:w="4628"/>
      </w:tblGrid>
      <w:tr w:rsidR="00BF74F5" w:rsidRPr="00DC703C" w14:paraId="5E63F757" w14:textId="77777777" w:rsidTr="002D061A">
        <w:trPr>
          <w:trHeight w:val="482"/>
        </w:trPr>
        <w:tc>
          <w:tcPr>
            <w:tcW w:w="5057" w:type="dxa"/>
            <w:vMerge w:val="restart"/>
          </w:tcPr>
          <w:p w14:paraId="44F65C10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Проектування. Розробка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 xml:space="preserve">. Розробка технічного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4628" w:type="dxa"/>
          </w:tcPr>
          <w:p w14:paraId="3A36ABA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1666A30A" w14:textId="77777777" w:rsidTr="002D061A">
        <w:trPr>
          <w:trHeight w:val="977"/>
        </w:trPr>
        <w:tc>
          <w:tcPr>
            <w:tcW w:w="5057" w:type="dxa"/>
            <w:vMerge/>
          </w:tcPr>
          <w:p w14:paraId="3C149DF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DFE0DD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Пояснювальна записка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002B3526" w14:textId="77777777" w:rsidTr="002D061A">
        <w:trPr>
          <w:trHeight w:val="494"/>
        </w:trPr>
        <w:tc>
          <w:tcPr>
            <w:tcW w:w="5057" w:type="dxa"/>
            <w:vMerge/>
          </w:tcPr>
          <w:p w14:paraId="7A8982A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08675B6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3D262903" w14:textId="77777777" w:rsidTr="002D061A">
        <w:trPr>
          <w:trHeight w:val="989"/>
        </w:trPr>
        <w:tc>
          <w:tcPr>
            <w:tcW w:w="5057" w:type="dxa"/>
            <w:vMerge/>
          </w:tcPr>
          <w:p w14:paraId="14A2B066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055F85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Пояснювальна записка до технічного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58E4BB75" w14:textId="77777777" w:rsidTr="002D061A">
        <w:trPr>
          <w:trHeight w:val="494"/>
        </w:trPr>
        <w:tc>
          <w:tcPr>
            <w:tcW w:w="5057" w:type="dxa"/>
            <w:vMerge/>
          </w:tcPr>
          <w:p w14:paraId="7C003599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F1522C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Схема функціональної структури</w:t>
            </w:r>
          </w:p>
        </w:tc>
      </w:tr>
      <w:tr w:rsidR="00BF74F5" w:rsidRPr="00DC703C" w14:paraId="0AD814F6" w14:textId="77777777" w:rsidTr="002D061A">
        <w:trPr>
          <w:trHeight w:val="977"/>
        </w:trPr>
        <w:tc>
          <w:tcPr>
            <w:tcW w:w="5057" w:type="dxa"/>
            <w:vMerge/>
          </w:tcPr>
          <w:p w14:paraId="59F85F0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86376F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експлуатаціоних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 xml:space="preserve"> документів</w:t>
            </w:r>
          </w:p>
        </w:tc>
      </w:tr>
      <w:tr w:rsidR="00BF74F5" w:rsidRPr="00DC703C" w14:paraId="66E5B75A" w14:textId="77777777" w:rsidTr="002D061A">
        <w:trPr>
          <w:trHeight w:val="494"/>
        </w:trPr>
        <w:tc>
          <w:tcPr>
            <w:tcW w:w="5057" w:type="dxa"/>
            <w:vMerge/>
          </w:tcPr>
          <w:p w14:paraId="1EA8E76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0C31411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Паспорт</w:t>
            </w:r>
          </w:p>
        </w:tc>
      </w:tr>
      <w:tr w:rsidR="00BF74F5" w:rsidRPr="00DC703C" w14:paraId="61D871C5" w14:textId="77777777" w:rsidTr="002D061A">
        <w:trPr>
          <w:trHeight w:val="494"/>
        </w:trPr>
        <w:tc>
          <w:tcPr>
            <w:tcW w:w="5057" w:type="dxa"/>
            <w:vMerge/>
          </w:tcPr>
          <w:p w14:paraId="15B7D61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89D9E8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Загальне призначення системи</w:t>
            </w:r>
          </w:p>
        </w:tc>
      </w:tr>
      <w:tr w:rsidR="00BF74F5" w:rsidRPr="00DC703C" w14:paraId="6AE57E21" w14:textId="77777777" w:rsidTr="002D061A">
        <w:trPr>
          <w:trHeight w:val="494"/>
        </w:trPr>
        <w:tc>
          <w:tcPr>
            <w:tcW w:w="5057" w:type="dxa"/>
            <w:vMerge/>
          </w:tcPr>
          <w:p w14:paraId="479177A5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32A7D00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Технологічна інструкція</w:t>
            </w:r>
          </w:p>
        </w:tc>
      </w:tr>
      <w:tr w:rsidR="00BF74F5" w:rsidRPr="00DC703C" w14:paraId="6D3AA4FE" w14:textId="77777777" w:rsidTr="002D061A">
        <w:trPr>
          <w:trHeight w:val="506"/>
        </w:trPr>
        <w:tc>
          <w:tcPr>
            <w:tcW w:w="5057" w:type="dxa"/>
            <w:vMerge/>
          </w:tcPr>
          <w:p w14:paraId="0124980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3E9D91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Інструкція користувача</w:t>
            </w:r>
          </w:p>
        </w:tc>
      </w:tr>
      <w:tr w:rsidR="00BF74F5" w:rsidRPr="00DC703C" w14:paraId="162E995A" w14:textId="77777777" w:rsidTr="002D061A">
        <w:trPr>
          <w:trHeight w:val="965"/>
        </w:trPr>
        <w:tc>
          <w:tcPr>
            <w:tcW w:w="5057" w:type="dxa"/>
            <w:vMerge w:val="restart"/>
          </w:tcPr>
          <w:p w14:paraId="7DD894E3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Розробка технічної документації. Адаптація програм</w:t>
            </w:r>
          </w:p>
        </w:tc>
        <w:tc>
          <w:tcPr>
            <w:tcW w:w="4628" w:type="dxa"/>
          </w:tcPr>
          <w:p w14:paraId="78D4C8F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Опис технологічного процесу обробки даних</w:t>
            </w:r>
          </w:p>
        </w:tc>
      </w:tr>
      <w:tr w:rsidR="00BF74F5" w:rsidRPr="00DC703C" w14:paraId="61BF06DF" w14:textId="77777777" w:rsidTr="002D061A">
        <w:trPr>
          <w:trHeight w:val="977"/>
        </w:trPr>
        <w:tc>
          <w:tcPr>
            <w:tcW w:w="5057" w:type="dxa"/>
            <w:vMerge/>
          </w:tcPr>
          <w:p w14:paraId="14BDE1A6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3864983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Інструкція по формуванню та введен</w:t>
            </w:r>
            <w:r w:rsidR="00000E77">
              <w:rPr>
                <w:sz w:val="28"/>
                <w:szCs w:val="28"/>
                <w:lang w:val="uk-UA"/>
              </w:rPr>
              <w:t>н</w:t>
            </w:r>
            <w:r w:rsidRPr="00DC703C">
              <w:rPr>
                <w:sz w:val="28"/>
                <w:szCs w:val="28"/>
                <w:lang w:val="uk-UA"/>
              </w:rPr>
              <w:t>ю бази даних</w:t>
            </w:r>
          </w:p>
        </w:tc>
      </w:tr>
      <w:tr w:rsidR="00BF74F5" w:rsidRPr="00DC703C" w14:paraId="158B1F44" w14:textId="77777777" w:rsidTr="002D061A">
        <w:trPr>
          <w:trHeight w:val="494"/>
        </w:trPr>
        <w:tc>
          <w:tcPr>
            <w:tcW w:w="5057" w:type="dxa"/>
            <w:vMerge/>
          </w:tcPr>
          <w:p w14:paraId="78778282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BD6ABD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Склад вхідних даних</w:t>
            </w:r>
          </w:p>
        </w:tc>
      </w:tr>
      <w:tr w:rsidR="00BF74F5" w:rsidRPr="00DC703C" w14:paraId="253E507A" w14:textId="77777777" w:rsidTr="002D061A">
        <w:trPr>
          <w:trHeight w:val="494"/>
        </w:trPr>
        <w:tc>
          <w:tcPr>
            <w:tcW w:w="5057" w:type="dxa"/>
            <w:vMerge/>
          </w:tcPr>
          <w:p w14:paraId="153B241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8E506B0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Каталог бази даних</w:t>
            </w:r>
          </w:p>
        </w:tc>
      </w:tr>
      <w:tr w:rsidR="00BF74F5" w:rsidRPr="00DC703C" w14:paraId="2CC84B6E" w14:textId="77777777" w:rsidTr="002D061A">
        <w:trPr>
          <w:trHeight w:val="494"/>
        </w:trPr>
        <w:tc>
          <w:tcPr>
            <w:tcW w:w="5057" w:type="dxa"/>
            <w:vMerge/>
          </w:tcPr>
          <w:p w14:paraId="62A2172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F604F1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Програма та методика випробувань</w:t>
            </w:r>
          </w:p>
        </w:tc>
      </w:tr>
      <w:tr w:rsidR="00BF74F5" w:rsidRPr="00DC703C" w14:paraId="69B0D488" w14:textId="77777777" w:rsidTr="002D061A">
        <w:trPr>
          <w:trHeight w:val="494"/>
        </w:trPr>
        <w:tc>
          <w:tcPr>
            <w:tcW w:w="5057" w:type="dxa"/>
            <w:vMerge/>
          </w:tcPr>
          <w:p w14:paraId="1B02757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861C43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Специфікація</w:t>
            </w:r>
          </w:p>
        </w:tc>
      </w:tr>
      <w:tr w:rsidR="00BF74F5" w:rsidRPr="00DC703C" w14:paraId="3D6303E6" w14:textId="77777777" w:rsidTr="002D061A">
        <w:trPr>
          <w:trHeight w:val="482"/>
        </w:trPr>
        <w:tc>
          <w:tcPr>
            <w:tcW w:w="5057" w:type="dxa"/>
            <w:vMerge w:val="restart"/>
          </w:tcPr>
          <w:p w14:paraId="3FD656D9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CCE9CD3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Опис програм</w:t>
            </w:r>
          </w:p>
        </w:tc>
      </w:tr>
      <w:tr w:rsidR="00BF74F5" w:rsidRPr="00DC703C" w14:paraId="5ECD19DB" w14:textId="77777777" w:rsidTr="002D061A">
        <w:trPr>
          <w:trHeight w:val="494"/>
        </w:trPr>
        <w:tc>
          <w:tcPr>
            <w:tcW w:w="5057" w:type="dxa"/>
            <w:vMerge/>
          </w:tcPr>
          <w:p w14:paraId="1A995FB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08F94B5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Текст програм</w:t>
            </w:r>
          </w:p>
        </w:tc>
      </w:tr>
      <w:tr w:rsidR="00BF74F5" w:rsidRPr="00DC703C" w14:paraId="715B756F" w14:textId="77777777" w:rsidTr="002D061A">
        <w:trPr>
          <w:trHeight w:val="965"/>
        </w:trPr>
        <w:tc>
          <w:tcPr>
            <w:tcW w:w="5057" w:type="dxa"/>
            <w:vMerge w:val="restart"/>
          </w:tcPr>
          <w:p w14:paraId="7D65D60C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Введення в дію</w:t>
            </w:r>
          </w:p>
        </w:tc>
        <w:tc>
          <w:tcPr>
            <w:tcW w:w="4628" w:type="dxa"/>
          </w:tcPr>
          <w:p w14:paraId="46D1955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прийому в дослідну експлуатацію</w:t>
            </w:r>
          </w:p>
        </w:tc>
      </w:tr>
      <w:tr w:rsidR="00BF74F5" w:rsidRPr="00DC703C" w14:paraId="17F19358" w14:textId="77777777" w:rsidTr="002D061A">
        <w:trPr>
          <w:trHeight w:val="506"/>
        </w:trPr>
        <w:tc>
          <w:tcPr>
            <w:tcW w:w="5057" w:type="dxa"/>
            <w:vMerge/>
          </w:tcPr>
          <w:p w14:paraId="5CB51810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A68F7A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Протокол випробувань</w:t>
            </w:r>
          </w:p>
        </w:tc>
      </w:tr>
      <w:tr w:rsidR="00BF74F5" w:rsidRPr="00DC703C" w14:paraId="6C0AAF09" w14:textId="77777777" w:rsidTr="002D061A">
        <w:trPr>
          <w:trHeight w:val="977"/>
        </w:trPr>
        <w:tc>
          <w:tcPr>
            <w:tcW w:w="5057" w:type="dxa"/>
            <w:vMerge/>
          </w:tcPr>
          <w:p w14:paraId="29AE49F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E5989D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прийому системи в експлуатацію</w:t>
            </w:r>
          </w:p>
        </w:tc>
      </w:tr>
      <w:tr w:rsidR="00BF74F5" w:rsidRPr="00DC703C" w14:paraId="4B7EC6EC" w14:textId="77777777" w:rsidTr="002D061A">
        <w:trPr>
          <w:trHeight w:val="494"/>
        </w:trPr>
        <w:tc>
          <w:tcPr>
            <w:tcW w:w="5057" w:type="dxa"/>
            <w:vMerge/>
          </w:tcPr>
          <w:p w14:paraId="70E9DE9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70DE7B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закінчення робіт</w:t>
            </w:r>
          </w:p>
        </w:tc>
      </w:tr>
      <w:tr w:rsidR="00BF74F5" w:rsidRPr="00DC703C" w14:paraId="617A6246" w14:textId="77777777" w:rsidTr="002D061A">
        <w:trPr>
          <w:trHeight w:val="494"/>
        </w:trPr>
        <w:tc>
          <w:tcPr>
            <w:tcW w:w="5057" w:type="dxa"/>
            <w:vMerge/>
          </w:tcPr>
          <w:p w14:paraId="59A2201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3BB6738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</w:tr>
    </w:tbl>
    <w:p w14:paraId="2F18F0AC" w14:textId="77777777" w:rsidR="00BF74F5" w:rsidRPr="00DC703C" w:rsidRDefault="00BF74F5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</w:p>
    <w:p w14:paraId="6AD5B6C5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23D19DED" w14:textId="77777777" w:rsidR="00BF74F5" w:rsidRPr="00DC703C" w:rsidRDefault="00BF74F5" w:rsidP="00FB1764">
      <w:pPr>
        <w:pStyle w:val="Heading1"/>
        <w:rPr>
          <w:b/>
          <w:noProof w:val="0"/>
          <w:szCs w:val="28"/>
          <w:lang w:val="uk-UA"/>
        </w:rPr>
      </w:pPr>
      <w:bookmarkStart w:id="50" w:name="_Toc9874047"/>
      <w:r w:rsidRPr="00DC703C">
        <w:rPr>
          <w:b/>
          <w:noProof w:val="0"/>
          <w:szCs w:val="28"/>
          <w:lang w:val="uk-UA"/>
        </w:rPr>
        <w:lastRenderedPageBreak/>
        <w:t>Додаток Б. Інструкція користувача</w:t>
      </w:r>
      <w:bookmarkEnd w:id="50"/>
    </w:p>
    <w:p w14:paraId="12FA6BAF" w14:textId="2C01E347" w:rsidR="005327A9" w:rsidRDefault="00BF74F5" w:rsidP="005327A9">
      <w:pPr>
        <w:spacing w:line="360" w:lineRule="auto"/>
        <w:rPr>
          <w:sz w:val="28"/>
          <w:szCs w:val="28"/>
        </w:rPr>
      </w:pPr>
      <w:r w:rsidRPr="00DC703C">
        <w:rPr>
          <w:sz w:val="28"/>
          <w:szCs w:val="28"/>
          <w:lang w:val="uk-UA"/>
        </w:rPr>
        <w:t xml:space="preserve">Дана інструкція </w:t>
      </w:r>
      <w:r w:rsidR="005327A9">
        <w:rPr>
          <w:sz w:val="28"/>
          <w:szCs w:val="28"/>
          <w:lang w:val="uk-UA"/>
        </w:rPr>
        <w:t>призначена</w:t>
      </w:r>
      <w:r w:rsidRPr="00DC703C">
        <w:rPr>
          <w:sz w:val="28"/>
          <w:szCs w:val="28"/>
          <w:lang w:val="uk-UA"/>
        </w:rPr>
        <w:t xml:space="preserve"> для ознайомлення з функціями </w:t>
      </w:r>
      <w:r w:rsidR="005327A9">
        <w:rPr>
          <w:sz w:val="28"/>
          <w:szCs w:val="28"/>
          <w:lang w:val="uk-UA"/>
        </w:rPr>
        <w:t>сервісу «</w:t>
      </w:r>
      <w:r w:rsidR="005327A9">
        <w:rPr>
          <w:sz w:val="28"/>
          <w:szCs w:val="28"/>
          <w:lang w:val="en-US"/>
        </w:rPr>
        <w:t>Memory</w:t>
      </w:r>
      <w:r w:rsidR="005327A9" w:rsidRPr="005327A9">
        <w:rPr>
          <w:sz w:val="28"/>
          <w:szCs w:val="28"/>
        </w:rPr>
        <w:t>.</w:t>
      </w:r>
      <w:r w:rsidR="005327A9">
        <w:rPr>
          <w:sz w:val="28"/>
          <w:szCs w:val="28"/>
          <w:lang w:val="en-US"/>
        </w:rPr>
        <w:t>pro</w:t>
      </w:r>
      <w:r w:rsidR="005327A9">
        <w:rPr>
          <w:sz w:val="28"/>
          <w:szCs w:val="28"/>
        </w:rPr>
        <w:t>».</w:t>
      </w:r>
    </w:p>
    <w:p w14:paraId="5F78F84D" w14:textId="588CA4A6" w:rsidR="005327A9" w:rsidRDefault="005327A9" w:rsidP="005327A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Запустивши програму користувачеві пропонується увійти до систему (звичайно, якщо він цього ще не авторизований)</w:t>
      </w:r>
      <w:r w:rsidR="00502DFB">
        <w:rPr>
          <w:sz w:val="28"/>
          <w:szCs w:val="28"/>
          <w:lang w:val="uk-UA"/>
        </w:rPr>
        <w:t>.</w:t>
      </w:r>
    </w:p>
    <w:p w14:paraId="404D5957" w14:textId="77777777" w:rsidR="00E05C09" w:rsidRDefault="005327A9" w:rsidP="00E05C09">
      <w:pPr>
        <w:keepNext/>
        <w:spacing w:line="360" w:lineRule="auto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44819BDC" wp14:editId="46B01C91">
            <wp:extent cx="3002403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18" cy="2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51EA" w14:textId="6373A3EB" w:rsidR="00E05C09" w:rsidRPr="00502DFB" w:rsidRDefault="00E05C09" w:rsidP="00E05C09">
      <w:pPr>
        <w:pStyle w:val="Caption"/>
        <w:jc w:val="center"/>
        <w:rPr>
          <w:rStyle w:val="Emphasi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</w:t>
      </w:r>
      <w:r>
        <w:fldChar w:fldCharType="end"/>
      </w:r>
      <w:r>
        <w:rPr>
          <w:lang w:val="uk-UA"/>
        </w:rPr>
        <w:t xml:space="preserve">. </w:t>
      </w:r>
      <w:r w:rsidRPr="00DF0169">
        <w:rPr>
          <w:lang w:val="uk-UA"/>
        </w:rPr>
        <w:t xml:space="preserve"> Форма авторизації</w:t>
      </w:r>
    </w:p>
    <w:p w14:paraId="00BCA403" w14:textId="15B01C9C" w:rsidR="005327A9" w:rsidRDefault="005327A9" w:rsidP="005327A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даний момент користувач не може отримати доступу ні до яких функцій сервісу крім пункту меню «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>. Тому є лише два варіанти:</w:t>
      </w:r>
    </w:p>
    <w:p w14:paraId="20463F40" w14:textId="5E3CD7A2" w:rsidR="00E05C09" w:rsidRDefault="00E05C09" w:rsidP="00E05C0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Увійти у систему, якщо користувач вже зареєстрований</w:t>
      </w:r>
    </w:p>
    <w:p w14:paraId="197530F5" w14:textId="203DA575" w:rsidR="00E05C09" w:rsidRDefault="00E05C09" w:rsidP="00E05C0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Зареєструватися, якщо ще ні.</w:t>
      </w:r>
    </w:p>
    <w:p w14:paraId="78014208" w14:textId="0AB76577" w:rsidR="00E05C09" w:rsidRDefault="00E05C09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Вибравши вкладку «</w:t>
      </w:r>
      <w:r>
        <w:rPr>
          <w:sz w:val="28"/>
          <w:szCs w:val="28"/>
          <w:lang w:val="en-US"/>
        </w:rPr>
        <w:t>Sign</w:t>
      </w:r>
      <w:r w:rsidRPr="00E05C0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Up</w:t>
      </w:r>
      <w:r w:rsidRPr="00E05C09">
        <w:rPr>
          <w:sz w:val="28"/>
          <w:szCs w:val="28"/>
          <w:lang w:val="uk-UA"/>
        </w:rPr>
        <w:t>» кор</w:t>
      </w:r>
      <w:r>
        <w:rPr>
          <w:sz w:val="28"/>
          <w:szCs w:val="28"/>
          <w:lang w:val="uk-UA"/>
        </w:rPr>
        <w:t>истувач переходить на форму реєстраці</w:t>
      </w:r>
      <w:r w:rsidR="00502DFB">
        <w:rPr>
          <w:sz w:val="28"/>
          <w:szCs w:val="28"/>
          <w:lang w:val="uk-UA"/>
        </w:rPr>
        <w:t xml:space="preserve">ї (рис. 2).  </w:t>
      </w:r>
    </w:p>
    <w:p w14:paraId="38BC4BB1" w14:textId="11B559B0" w:rsidR="00502DFB" w:rsidRDefault="00502DFB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авторизації користувачу необхідно ввести такі дані як:</w:t>
      </w:r>
    </w:p>
    <w:p w14:paraId="753E6C75" w14:textId="04E5C12E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7D30A4C6" w14:textId="23D977D1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Пароль</w:t>
      </w:r>
    </w:p>
    <w:p w14:paraId="68D648AE" w14:textId="12621FD3" w:rsidR="00502DFB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авторизації:</w:t>
      </w:r>
    </w:p>
    <w:p w14:paraId="596B8B16" w14:textId="424B6866" w:rsid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Ім’я</w:t>
      </w:r>
    </w:p>
    <w:p w14:paraId="7E813E91" w14:textId="4AC2B50B" w:rsid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Прізвище</w:t>
      </w:r>
    </w:p>
    <w:p w14:paraId="0FD5E179" w14:textId="77777777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2AA83838" w14:textId="4CE33F56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Email</w:t>
      </w:r>
    </w:p>
    <w:p w14:paraId="4501B2F7" w14:textId="54C1AF84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>Пароль</w:t>
      </w:r>
    </w:p>
    <w:p w14:paraId="40AD24C7" w14:textId="77777777" w:rsidR="00502DFB" w:rsidRDefault="00E05C09" w:rsidP="00502DFB">
      <w:pPr>
        <w:keepNext/>
        <w:spacing w:line="360" w:lineRule="auto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0907A325" wp14:editId="4D2682D5">
            <wp:extent cx="3600450" cy="4466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88" cy="44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B54D" w14:textId="38D7BB9B" w:rsidR="00E05C09" w:rsidRPr="00E05C09" w:rsidRDefault="00502DFB" w:rsidP="00502DFB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2</w:t>
      </w:r>
      <w:r>
        <w:fldChar w:fldCharType="end"/>
      </w:r>
      <w:r>
        <w:rPr>
          <w:lang w:val="uk-UA"/>
        </w:rPr>
        <w:t>. Форма реєстрації</w:t>
      </w:r>
    </w:p>
    <w:p w14:paraId="72A3C570" w14:textId="0FDA5626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4627980B" w14:textId="73FF3FCD" w:rsidR="00E05C09" w:rsidRDefault="00502DFB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введені некоректні дані, відповідні поля будуть підсвічені червоним (рис. 3).</w:t>
      </w:r>
    </w:p>
    <w:p w14:paraId="603BA71C" w14:textId="13056B47" w:rsidR="00502DFB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Авторизація та реєстрація сервісу «</w:t>
      </w:r>
      <w:r>
        <w:rPr>
          <w:sz w:val="28"/>
          <w:szCs w:val="28"/>
          <w:lang w:val="en-US"/>
        </w:rPr>
        <w:t>Memory</w:t>
      </w:r>
      <w:r w:rsidRPr="00502DF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pro</w:t>
      </w:r>
      <w:r w:rsidRPr="00502DFB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 реалізована, так, що пароль користувача ніде не зберігається. Це можливо завдяки механізму хешування. Тому пароль знає лише користувач.</w:t>
      </w:r>
    </w:p>
    <w:p w14:paraId="51F147F3" w14:textId="7E1FEC89" w:rsidR="00502DFB" w:rsidRPr="001464B3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Якщо, при авторизації </w:t>
      </w:r>
      <w:r w:rsidR="001464B3">
        <w:rPr>
          <w:sz w:val="28"/>
          <w:szCs w:val="28"/>
          <w:lang w:val="uk-UA"/>
        </w:rPr>
        <w:t xml:space="preserve">були введені неправильні </w:t>
      </w:r>
      <w:proofErr w:type="spellStart"/>
      <w:r w:rsidR="001464B3">
        <w:rPr>
          <w:sz w:val="28"/>
          <w:szCs w:val="28"/>
          <w:lang w:val="uk-UA"/>
        </w:rPr>
        <w:t>нікнейм</w:t>
      </w:r>
      <w:proofErr w:type="spellEnd"/>
      <w:r w:rsidR="001464B3">
        <w:rPr>
          <w:sz w:val="28"/>
          <w:szCs w:val="28"/>
          <w:lang w:val="uk-UA"/>
        </w:rPr>
        <w:t xml:space="preserve"> та пароль а також, якщо при реєстрації будуть введені дані вже існуючого користувача то буде показане відповідне попередження (рис. 4).</w:t>
      </w:r>
    </w:p>
    <w:p w14:paraId="1D509991" w14:textId="77777777" w:rsidR="001464B3" w:rsidRDefault="00502DFB" w:rsidP="001464B3">
      <w:pPr>
        <w:keepNext/>
        <w:spacing w:line="360" w:lineRule="auto"/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8752" behindDoc="0" locked="0" layoutInCell="1" allowOverlap="1" wp14:anchorId="3FDB0B3B" wp14:editId="0C80FFA9">
            <wp:simplePos x="0" y="0"/>
            <wp:positionH relativeFrom="column">
              <wp:posOffset>3128645</wp:posOffset>
            </wp:positionH>
            <wp:positionV relativeFrom="paragraph">
              <wp:posOffset>5715</wp:posOffset>
            </wp:positionV>
            <wp:extent cx="3078480" cy="28378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0AC893F3" wp14:editId="2DE888E7">
            <wp:extent cx="264739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95" cy="334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188D" w14:textId="6C572232" w:rsidR="00502DFB" w:rsidRDefault="001464B3" w:rsidP="001464B3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3</w:t>
      </w:r>
      <w:r>
        <w:fldChar w:fldCharType="end"/>
      </w:r>
      <w:r>
        <w:rPr>
          <w:lang w:val="uk-UA"/>
        </w:rPr>
        <w:t>. Валідація форм реєстрації на авторизації</w:t>
      </w:r>
    </w:p>
    <w:p w14:paraId="2AD9DD07" w14:textId="77777777" w:rsidR="001464B3" w:rsidRDefault="001464B3" w:rsidP="001464B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DC862B" wp14:editId="13F8B1D5">
            <wp:extent cx="224790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08EA9" wp14:editId="59B9C09E">
            <wp:extent cx="2265848" cy="115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2" cy="11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DCCE" w14:textId="3A40D0F3" w:rsidR="00E05C09" w:rsidRDefault="001464B3" w:rsidP="001464B3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4</w:t>
      </w:r>
      <w:r>
        <w:fldChar w:fldCharType="end"/>
      </w:r>
      <w:r w:rsidRPr="00A94227">
        <w:t xml:space="preserve">. </w:t>
      </w:r>
      <w:proofErr w:type="spellStart"/>
      <w:r w:rsidRPr="00A94227">
        <w:t>Повідомлення</w:t>
      </w:r>
      <w:proofErr w:type="spellEnd"/>
      <w:r w:rsidRPr="00A94227">
        <w:t xml:space="preserve"> при </w:t>
      </w:r>
      <w:proofErr w:type="spellStart"/>
      <w:r w:rsidRPr="00A94227">
        <w:t>неправильних</w:t>
      </w:r>
      <w:proofErr w:type="spellEnd"/>
      <w:r w:rsidRPr="00A94227">
        <w:t xml:space="preserve"> </w:t>
      </w:r>
      <w:proofErr w:type="spellStart"/>
      <w:r w:rsidRPr="00A94227">
        <w:t>даних</w:t>
      </w:r>
      <w:proofErr w:type="spellEnd"/>
    </w:p>
    <w:p w14:paraId="44274300" w14:textId="5E3D0DDF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674A165A" w14:textId="78394ABA" w:rsidR="001464B3" w:rsidRDefault="001464B3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авторизації або реєстрації користувач потрапляє на домашню сторінку сервісу. І тепер може перейти, наприклад, у свій кабінет</w:t>
      </w:r>
      <w:r w:rsidR="00B04D6A">
        <w:rPr>
          <w:sz w:val="28"/>
          <w:szCs w:val="28"/>
          <w:lang w:val="uk-UA"/>
        </w:rPr>
        <w:t xml:space="preserve"> («</w:t>
      </w:r>
      <w:r w:rsidR="00B04D6A">
        <w:rPr>
          <w:sz w:val="28"/>
          <w:szCs w:val="28"/>
          <w:lang w:val="en-US"/>
        </w:rPr>
        <w:t>Profile</w:t>
      </w:r>
      <w:r w:rsidR="00B04D6A">
        <w:rPr>
          <w:sz w:val="28"/>
          <w:szCs w:val="28"/>
        </w:rPr>
        <w:t>»</w:t>
      </w:r>
      <w:r w:rsidR="00B04D6A">
        <w:rPr>
          <w:sz w:val="28"/>
          <w:szCs w:val="28"/>
          <w:lang w:val="uk-UA"/>
        </w:rPr>
        <w:t>)</w:t>
      </w:r>
      <w:r w:rsidR="00066FDC">
        <w:rPr>
          <w:sz w:val="28"/>
          <w:szCs w:val="28"/>
          <w:lang w:val="uk-UA"/>
        </w:rPr>
        <w:t>.</w:t>
      </w:r>
    </w:p>
    <w:p w14:paraId="1F11887D" w14:textId="77777777" w:rsidR="00066FDC" w:rsidRDefault="00066FDC" w:rsidP="00066FDC">
      <w:pPr>
        <w:keepNext/>
        <w:spacing w:line="360" w:lineRule="auto"/>
      </w:pPr>
      <w:r>
        <w:rPr>
          <w:noProof/>
        </w:rPr>
        <w:drawing>
          <wp:inline distT="0" distB="0" distL="0" distR="0" wp14:anchorId="26FBB6DF" wp14:editId="21A34063">
            <wp:extent cx="559117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362" w14:textId="2D94F24F" w:rsidR="001464B3" w:rsidRDefault="00066FDC" w:rsidP="00066FDC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5</w:t>
      </w:r>
      <w:r>
        <w:fldChar w:fldCharType="end"/>
      </w:r>
      <w:r>
        <w:rPr>
          <w:lang w:val="uk-UA"/>
        </w:rPr>
        <w:t xml:space="preserve">. </w:t>
      </w:r>
      <w:r w:rsidR="00B04D6A">
        <w:rPr>
          <w:lang w:val="uk-UA"/>
        </w:rPr>
        <w:t>Кабінет користувача</w:t>
      </w:r>
    </w:p>
    <w:p w14:paraId="53E8334F" w14:textId="0E054F38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7CBCD1EF" w14:textId="6D7947C5" w:rsidR="00E05C09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Також у своєму кабінеті користувач може передивлятись статистику своїх тренувань по всім доступних типам (та даний момент це числа та слова).</w:t>
      </w:r>
    </w:p>
    <w:p w14:paraId="60C3436E" w14:textId="4153D813" w:rsidR="00066FDC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лівому нижньому кутку кабінету користувача знаходиться кнопка «</w:t>
      </w:r>
      <w:r>
        <w:rPr>
          <w:sz w:val="28"/>
          <w:szCs w:val="28"/>
          <w:lang w:val="en-US"/>
        </w:rPr>
        <w:t>LOG</w:t>
      </w:r>
      <w:r w:rsidRPr="00066F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». </w:t>
      </w:r>
      <w:r>
        <w:rPr>
          <w:sz w:val="28"/>
          <w:szCs w:val="28"/>
          <w:lang w:val="uk-UA"/>
        </w:rPr>
        <w:t>Якщо, користувач хоче вийти зі свого профілю то може її натиснути. При цьому, в цілях захисту від випадкового натискання, буде показане спливаюче вікно з підтвердженням</w:t>
      </w:r>
    </w:p>
    <w:p w14:paraId="5C3A29CC" w14:textId="77777777" w:rsidR="00066FDC" w:rsidRDefault="00066FDC" w:rsidP="00066F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81A0D5" wp14:editId="6003DB2D">
            <wp:extent cx="3476625" cy="1552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5FB" w14:textId="16618E85" w:rsidR="00066FDC" w:rsidRDefault="00066FDC" w:rsidP="00066FDC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6</w:t>
      </w:r>
      <w:r>
        <w:fldChar w:fldCharType="end"/>
      </w:r>
      <w:r>
        <w:rPr>
          <w:lang w:val="uk-UA"/>
        </w:rPr>
        <w:t>. Підтвердження виходу з системи</w:t>
      </w:r>
    </w:p>
    <w:p w14:paraId="4DDA45A2" w14:textId="283B4EDF" w:rsidR="00066FDC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цьому знову відкриється сторінка авторизації, і щоб отримати доступ до сервісу знову доведеться авторизуватись.</w:t>
      </w:r>
    </w:p>
    <w:p w14:paraId="6DE6002A" w14:textId="0CD05D5C" w:rsidR="00066FDC" w:rsidRDefault="003576CD" w:rsidP="003576C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користувач авторизувався а потім закрив програму, то при </w:t>
      </w:r>
      <w:proofErr w:type="spellStart"/>
      <w:r>
        <w:rPr>
          <w:sz w:val="28"/>
          <w:szCs w:val="28"/>
          <w:lang w:val="uk-UA"/>
        </w:rPr>
        <w:t>наступному</w:t>
      </w:r>
      <w:proofErr w:type="spellEnd"/>
      <w:r>
        <w:rPr>
          <w:sz w:val="28"/>
          <w:szCs w:val="28"/>
          <w:lang w:val="uk-UA"/>
        </w:rPr>
        <w:t xml:space="preserve"> її запуску йому вже не треба буде </w:t>
      </w:r>
      <w:proofErr w:type="spellStart"/>
      <w:r>
        <w:rPr>
          <w:sz w:val="28"/>
          <w:szCs w:val="28"/>
          <w:lang w:val="uk-UA"/>
        </w:rPr>
        <w:t>авторизовуватися</w:t>
      </w:r>
      <w:proofErr w:type="spellEnd"/>
      <w:r>
        <w:rPr>
          <w:sz w:val="28"/>
          <w:szCs w:val="28"/>
          <w:lang w:val="uk-UA"/>
        </w:rPr>
        <w:t>. Програма запам’ятає, що користувач все авторизований.</w:t>
      </w:r>
    </w:p>
    <w:p w14:paraId="309A5CE7" w14:textId="263D5F2D" w:rsidR="003576CD" w:rsidRDefault="003576CD" w:rsidP="003576CD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Якщо користувач авторизований, то від може перейти на сторінку тренування (вкладка меню «</w:t>
      </w:r>
      <w:r>
        <w:rPr>
          <w:sz w:val="28"/>
          <w:szCs w:val="28"/>
          <w:lang w:val="en-US"/>
        </w:rPr>
        <w:t>Training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  <w:lang w:val="en-US"/>
        </w:rPr>
        <w:t>).</w:t>
      </w:r>
    </w:p>
    <w:p w14:paraId="1B7903BD" w14:textId="3D8B31A7" w:rsidR="003576CD" w:rsidRDefault="003576CD" w:rsidP="003576CD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почати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тренування користувачу потрібно спочатку вибрати параметри тренування:</w:t>
      </w:r>
    </w:p>
    <w:p w14:paraId="1FFC9FA6" w14:textId="197568C0" w:rsidR="003576CD" w:rsidRDefault="003576CD" w:rsidP="003576CD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Тип тренування (числа або слова)</w:t>
      </w:r>
    </w:p>
    <w:p w14:paraId="4FAFB4C7" w14:textId="2A55BEBC" w:rsidR="003576CD" w:rsidRPr="003576CD" w:rsidRDefault="003576CD" w:rsidP="003576CD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Кількість елементів даних у </w:t>
      </w:r>
      <w:proofErr w:type="spellStart"/>
      <w:r>
        <w:rPr>
          <w:sz w:val="28"/>
          <w:szCs w:val="28"/>
          <w:lang w:val="uk-UA"/>
        </w:rPr>
        <w:t>тренувані</w:t>
      </w:r>
      <w:proofErr w:type="spellEnd"/>
      <w:r>
        <w:rPr>
          <w:sz w:val="28"/>
          <w:szCs w:val="28"/>
          <w:lang w:val="uk-UA"/>
        </w:rPr>
        <w:t>.</w:t>
      </w:r>
    </w:p>
    <w:p w14:paraId="66151CD2" w14:textId="29C41352" w:rsidR="00066FDC" w:rsidRDefault="003576CD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Звичайно, якщо дані будуть некоректними (наприклад, кількість елементів від’ємна) відповідне поле буде підсвічене.</w:t>
      </w:r>
    </w:p>
    <w:p w14:paraId="6226023C" w14:textId="77777777" w:rsidR="003576CD" w:rsidRDefault="003576CD" w:rsidP="00E05C09">
      <w:pPr>
        <w:spacing w:line="360" w:lineRule="auto"/>
        <w:rPr>
          <w:sz w:val="28"/>
          <w:szCs w:val="28"/>
          <w:lang w:val="uk-UA"/>
        </w:rPr>
      </w:pPr>
    </w:p>
    <w:p w14:paraId="32CC792A" w14:textId="69510EC8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65B0F648" w14:textId="50E50A03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4FDC6E87" w14:textId="56892209" w:rsidR="003576CD" w:rsidRDefault="003576CD" w:rsidP="00E05C09">
      <w:pPr>
        <w:spacing w:line="360" w:lineRule="auto"/>
        <w:rPr>
          <w:sz w:val="28"/>
          <w:szCs w:val="28"/>
          <w:lang w:val="uk-UA"/>
        </w:rPr>
      </w:pPr>
    </w:p>
    <w:p w14:paraId="65EB89CF" w14:textId="3FDAF564" w:rsidR="003576CD" w:rsidRDefault="003576CD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Перед початком тренування сторінка виглядає так:</w:t>
      </w:r>
    </w:p>
    <w:p w14:paraId="1F23CA0B" w14:textId="77777777" w:rsidR="003576CD" w:rsidRDefault="003576CD" w:rsidP="003576CD">
      <w:pPr>
        <w:keepNext/>
        <w:spacing w:line="360" w:lineRule="auto"/>
        <w:ind w:firstLine="0"/>
      </w:pPr>
      <w:r>
        <w:rPr>
          <w:noProof/>
          <w:sz w:val="28"/>
          <w:szCs w:val="28"/>
          <w:lang w:val="uk-UA"/>
        </w:rPr>
        <w:drawing>
          <wp:inline distT="0" distB="0" distL="0" distR="0" wp14:anchorId="2DA6B430" wp14:editId="402452DE">
            <wp:extent cx="6257925" cy="486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D3A5" w14:textId="239FB390" w:rsidR="003576CD" w:rsidRDefault="003576CD" w:rsidP="003576CD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7</w:t>
      </w:r>
      <w:r>
        <w:fldChar w:fldCharType="end"/>
      </w:r>
      <w:r>
        <w:rPr>
          <w:lang w:val="uk-UA"/>
        </w:rPr>
        <w:t>. Сторінка тренування до початку тренування</w:t>
      </w:r>
    </w:p>
    <w:p w14:paraId="1A6A3989" w14:textId="77777777" w:rsidR="003576CD" w:rsidRDefault="003576CD" w:rsidP="003576CD">
      <w:pPr>
        <w:spacing w:line="360" w:lineRule="auto"/>
        <w:ind w:firstLine="0"/>
        <w:rPr>
          <w:sz w:val="28"/>
          <w:szCs w:val="28"/>
          <w:lang w:val="uk-UA"/>
        </w:rPr>
      </w:pPr>
    </w:p>
    <w:p w14:paraId="27FCF214" w14:textId="3C1B6BF2" w:rsid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параметри тренування установленні, користувач може натиснути кнопку «</w:t>
      </w:r>
      <w:r>
        <w:rPr>
          <w:sz w:val="28"/>
          <w:szCs w:val="28"/>
          <w:lang w:val="en-US"/>
        </w:rPr>
        <w:t>Get</w:t>
      </w:r>
      <w:r w:rsidRPr="003576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Started</w:t>
      </w:r>
      <w:r w:rsidRPr="003576CD">
        <w:rPr>
          <w:sz w:val="28"/>
          <w:szCs w:val="28"/>
        </w:rPr>
        <w:t>!</w:t>
      </w:r>
      <w:r>
        <w:rPr>
          <w:sz w:val="28"/>
          <w:szCs w:val="28"/>
        </w:rPr>
        <w:t xml:space="preserve">» та </w:t>
      </w:r>
      <w:proofErr w:type="spellStart"/>
      <w:r>
        <w:rPr>
          <w:sz w:val="28"/>
          <w:szCs w:val="28"/>
        </w:rPr>
        <w:t>почати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тренування. При цьому надпис посередині сторінки замінюється першим етапом тренування – запам’ятовування.</w:t>
      </w:r>
    </w:p>
    <w:p w14:paraId="0308F018" w14:textId="3F121010" w:rsid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запам’ятовування програма запам’ятовує, скільки часу користувач запам’ятовував кожен елемент</w:t>
      </w:r>
      <w:r w:rsidR="001D6711">
        <w:rPr>
          <w:sz w:val="28"/>
          <w:szCs w:val="28"/>
          <w:lang w:val="uk-UA"/>
        </w:rPr>
        <w:t xml:space="preserve"> (у </w:t>
      </w:r>
      <w:proofErr w:type="spellStart"/>
      <w:r w:rsidR="001D6711">
        <w:rPr>
          <w:sz w:val="28"/>
          <w:szCs w:val="28"/>
          <w:lang w:val="uk-UA"/>
        </w:rPr>
        <w:t>мілісекундах</w:t>
      </w:r>
      <w:proofErr w:type="spellEnd"/>
      <w:r w:rsidR="001D6711">
        <w:rPr>
          <w:sz w:val="28"/>
          <w:szCs w:val="28"/>
          <w:lang w:val="uk-UA"/>
        </w:rPr>
        <w:t xml:space="preserve">). </w:t>
      </w:r>
    </w:p>
    <w:p w14:paraId="711AE5A2" w14:textId="77777777" w:rsidR="003576CD" w:rsidRP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</w:p>
    <w:p w14:paraId="4BE8E8F0" w14:textId="413D2491" w:rsidR="00066FDC" w:rsidRDefault="00066FDC" w:rsidP="003576CD">
      <w:pPr>
        <w:spacing w:line="360" w:lineRule="auto"/>
        <w:ind w:firstLine="0"/>
        <w:rPr>
          <w:sz w:val="28"/>
          <w:szCs w:val="28"/>
          <w:lang w:val="uk-UA"/>
        </w:rPr>
      </w:pPr>
    </w:p>
    <w:p w14:paraId="61B09F4C" w14:textId="4FDC1188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48996FF6" w14:textId="41691D3D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1364D785" w14:textId="716E2F80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4C51748" w14:textId="77777777" w:rsidR="003576CD" w:rsidRDefault="003576CD" w:rsidP="003576CD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9D884C8" wp14:editId="0767AF80">
            <wp:extent cx="6257925" cy="4905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EFEF" w14:textId="5D409273" w:rsidR="003576CD" w:rsidRDefault="003576CD" w:rsidP="003576CD">
      <w:pPr>
        <w:pStyle w:val="Caption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8</w:t>
      </w:r>
      <w:r>
        <w:fldChar w:fldCharType="end"/>
      </w:r>
      <w:r>
        <w:rPr>
          <w:lang w:val="uk-UA"/>
        </w:rPr>
        <w:t>. Етап запам'ятовування у тренуванні "Числа"</w:t>
      </w:r>
    </w:p>
    <w:p w14:paraId="53A58F92" w14:textId="77777777" w:rsidR="003576CD" w:rsidRDefault="003576CD" w:rsidP="003576CD">
      <w:pPr>
        <w:ind w:firstLine="630"/>
        <w:jc w:val="left"/>
        <w:rPr>
          <w:sz w:val="28"/>
          <w:szCs w:val="28"/>
          <w:lang w:val="uk-UA"/>
        </w:rPr>
      </w:pPr>
    </w:p>
    <w:p w14:paraId="26D9CF06" w14:textId="77777777" w:rsidR="001D6711" w:rsidRDefault="003576CD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Зрозуміло, що при </w:t>
      </w:r>
      <w:r w:rsidR="001D6711">
        <w:rPr>
          <w:sz w:val="28"/>
          <w:szCs w:val="28"/>
          <w:lang w:val="uk-UA"/>
        </w:rPr>
        <w:t>запам’ятовуванні</w:t>
      </w:r>
      <w:r>
        <w:rPr>
          <w:sz w:val="28"/>
          <w:szCs w:val="28"/>
          <w:lang w:val="uk-UA"/>
        </w:rPr>
        <w:t>,</w:t>
      </w:r>
      <w:r w:rsidR="001D6711">
        <w:rPr>
          <w:sz w:val="28"/>
          <w:szCs w:val="28"/>
          <w:lang w:val="uk-UA"/>
        </w:rPr>
        <w:t xml:space="preserve"> користувач може натискати кнопки «</w:t>
      </w:r>
      <w:r w:rsidR="001D6711">
        <w:rPr>
          <w:sz w:val="28"/>
          <w:szCs w:val="28"/>
          <w:lang w:val="en-US"/>
        </w:rPr>
        <w:t>Next</w:t>
      </w:r>
      <w:r w:rsidR="001D6711" w:rsidRPr="001D6711">
        <w:rPr>
          <w:sz w:val="28"/>
          <w:szCs w:val="28"/>
          <w:lang w:val="uk-UA"/>
        </w:rPr>
        <w:t>»</w:t>
      </w:r>
      <w:r w:rsidR="001D6711">
        <w:rPr>
          <w:sz w:val="28"/>
          <w:szCs w:val="28"/>
          <w:lang w:val="uk-UA"/>
        </w:rPr>
        <w:t xml:space="preserve"> щоб переходити на наступний елемент та</w:t>
      </w:r>
      <w:r w:rsidR="001D6711" w:rsidRPr="001D6711">
        <w:rPr>
          <w:sz w:val="28"/>
          <w:szCs w:val="28"/>
          <w:lang w:val="uk-UA"/>
        </w:rPr>
        <w:t xml:space="preserve"> </w:t>
      </w:r>
      <w:r w:rsidR="001D6711">
        <w:rPr>
          <w:sz w:val="28"/>
          <w:szCs w:val="28"/>
          <w:lang w:val="uk-UA"/>
        </w:rPr>
        <w:t>«</w:t>
      </w:r>
      <w:proofErr w:type="spellStart"/>
      <w:r w:rsidR="001D6711">
        <w:rPr>
          <w:sz w:val="28"/>
          <w:szCs w:val="28"/>
          <w:lang w:val="en-US"/>
        </w:rPr>
        <w:t>Prev</w:t>
      </w:r>
      <w:proofErr w:type="spellEnd"/>
      <w:r w:rsidR="001D6711" w:rsidRPr="001D671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  <w:r w:rsidR="001D6711">
        <w:rPr>
          <w:sz w:val="28"/>
          <w:szCs w:val="28"/>
          <w:lang w:val="uk-UA"/>
        </w:rPr>
        <w:t>- на минулий.</w:t>
      </w:r>
    </w:p>
    <w:p w14:paraId="7EA2C16E" w14:textId="17114829" w:rsidR="001D6711" w:rsidRDefault="001D6711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 варто відмітити, що час запам’ятовування конкретного елемента – це інтервал часу, коли користувач побачив цей елемент уперше и коли переключився на інший. </w:t>
      </w:r>
    </w:p>
    <w:p w14:paraId="0D0A0A30" w14:textId="55359D3E" w:rsidR="001D6711" w:rsidRDefault="001D6711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користувач переключиться на останній елемент, щоб завершити запам’ятовування необхідно ще раз натиснути кнопку «</w:t>
      </w:r>
      <w:r>
        <w:rPr>
          <w:sz w:val="28"/>
          <w:szCs w:val="28"/>
          <w:lang w:val="en-US"/>
        </w:rPr>
        <w:t>Next</w:t>
      </w:r>
      <w:r w:rsidRPr="001D671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, після чого відкривається наступний етап – етап згадування.</w:t>
      </w:r>
    </w:p>
    <w:p w14:paraId="2D2CB456" w14:textId="77777777" w:rsidR="001D6711" w:rsidRDefault="001D6711" w:rsidP="001D6711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C7D2668" wp14:editId="2C7FB866">
            <wp:extent cx="6257925" cy="449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D3B7" w14:textId="455E7647" w:rsidR="001D6711" w:rsidRDefault="001D6711" w:rsidP="001D6711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9</w:t>
      </w:r>
      <w:r>
        <w:fldChar w:fldCharType="end"/>
      </w:r>
      <w:r>
        <w:rPr>
          <w:lang w:val="uk-UA"/>
        </w:rPr>
        <w:t>. Третій етап тренування - згадування</w:t>
      </w:r>
    </w:p>
    <w:p w14:paraId="53530A98" w14:textId="77777777" w:rsidR="001D6711" w:rsidRDefault="001D6711" w:rsidP="001D6711">
      <w:pPr>
        <w:jc w:val="left"/>
        <w:rPr>
          <w:sz w:val="28"/>
          <w:szCs w:val="28"/>
          <w:lang w:val="uk-UA"/>
        </w:rPr>
      </w:pPr>
    </w:p>
    <w:p w14:paraId="2EF8551B" w14:textId="77777777" w:rsidR="00D6382F" w:rsidRDefault="001D6711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згадування користувачу показуються текстові поля – стільки, скільки елементів він вибрав.</w:t>
      </w:r>
      <w:r w:rsidR="00D6382F">
        <w:rPr>
          <w:sz w:val="28"/>
          <w:szCs w:val="28"/>
          <w:lang w:val="uk-UA"/>
        </w:rPr>
        <w:t xml:space="preserve"> Спочатку вони пусті, і відображається лише їх порядковий номер. Користувачу треба ввести всі елементи даних, які він зміг запам’ятати у відповідні поля. </w:t>
      </w:r>
    </w:p>
    <w:p w14:paraId="7DC6BFE3" w14:textId="2E3277A1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Користувач, якщо не пам’ятає певні елементі, може залишити відповідні поля. При цьому, зрозуміло, вони будуть рахуватись за помилку.</w:t>
      </w:r>
    </w:p>
    <w:p w14:paraId="61242D62" w14:textId="207D9812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згадування програма також слідкує за тим, скільки часу користувач витрачає на згадування. Але тепер час на згадування всіх елементів у секундах.</w:t>
      </w:r>
    </w:p>
    <w:p w14:paraId="149E0482" w14:textId="60D0E0C1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того, як усі поля заповнені достатньо натиснути кнопку «</w:t>
      </w:r>
      <w:r>
        <w:rPr>
          <w:sz w:val="28"/>
          <w:szCs w:val="28"/>
          <w:lang w:val="en-US"/>
        </w:rPr>
        <w:t>Finish</w:t>
      </w:r>
      <w:r w:rsidRPr="00D6382F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і тренування буде завершене.</w:t>
      </w:r>
    </w:p>
    <w:p w14:paraId="484B451F" w14:textId="0AA79D84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</w:p>
    <w:p w14:paraId="166DDBD5" w14:textId="77777777" w:rsidR="00D6382F" w:rsidRDefault="00D6382F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B528FF7" w14:textId="62EB2BA8" w:rsidR="00D6382F" w:rsidRDefault="00D6382F" w:rsidP="001D6711">
      <w:pPr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Ось ще зразки етапів запам’ятовування та згадування в тренуванні «Слова»</w:t>
      </w:r>
    </w:p>
    <w:p w14:paraId="38987BC5" w14:textId="77777777" w:rsidR="00D6382F" w:rsidRDefault="00D6382F" w:rsidP="001D6711">
      <w:pPr>
        <w:jc w:val="left"/>
        <w:rPr>
          <w:sz w:val="28"/>
          <w:szCs w:val="28"/>
          <w:lang w:val="uk-UA"/>
        </w:rPr>
      </w:pPr>
    </w:p>
    <w:p w14:paraId="53557EA6" w14:textId="77777777" w:rsidR="00D6382F" w:rsidRDefault="00D6382F" w:rsidP="00D6382F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drawing>
          <wp:inline distT="0" distB="0" distL="0" distR="0" wp14:anchorId="57F8CC59" wp14:editId="432F06C5">
            <wp:extent cx="6185327" cy="4057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71" cy="406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E185" w14:textId="3381C587" w:rsidR="00D6382F" w:rsidRPr="00D6382F" w:rsidRDefault="00D6382F" w:rsidP="00D6382F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10</w:t>
      </w:r>
      <w:r>
        <w:fldChar w:fldCharType="end"/>
      </w:r>
      <w:r>
        <w:rPr>
          <w:lang w:val="uk-UA"/>
        </w:rPr>
        <w:t>. Тренування "Слова", етап запам'ятовування</w:t>
      </w:r>
    </w:p>
    <w:p w14:paraId="72DEFD12" w14:textId="77777777" w:rsidR="00D6382F" w:rsidRPr="00D6382F" w:rsidRDefault="00D6382F" w:rsidP="001D6711">
      <w:pPr>
        <w:jc w:val="left"/>
        <w:rPr>
          <w:sz w:val="28"/>
          <w:szCs w:val="28"/>
          <w:lang w:val="uk-UA"/>
        </w:rPr>
      </w:pPr>
    </w:p>
    <w:p w14:paraId="284718D8" w14:textId="77777777" w:rsidR="00D6382F" w:rsidRDefault="00D6382F" w:rsidP="00D6382F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drawing>
          <wp:inline distT="0" distB="0" distL="0" distR="0" wp14:anchorId="6C61F744" wp14:editId="0557DFC5">
            <wp:extent cx="6257925" cy="2990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EA50" w14:textId="50DE48EC" w:rsidR="00D6382F" w:rsidRDefault="00D6382F" w:rsidP="00D6382F">
      <w:pPr>
        <w:pStyle w:val="Caption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11</w:t>
      </w:r>
      <w:r>
        <w:fldChar w:fldCharType="end"/>
      </w:r>
      <w:r>
        <w:rPr>
          <w:lang w:val="uk-UA"/>
        </w:rPr>
        <w:t xml:space="preserve">. </w:t>
      </w:r>
      <w:r w:rsidR="00306D64">
        <w:rPr>
          <w:lang w:val="uk-UA"/>
        </w:rPr>
        <w:t>Тренування «Слова», е</w:t>
      </w:r>
      <w:r>
        <w:rPr>
          <w:lang w:val="uk-UA"/>
        </w:rPr>
        <w:t>тап згадува</w:t>
      </w:r>
      <w:r w:rsidR="00306D64">
        <w:rPr>
          <w:lang w:val="uk-UA"/>
        </w:rPr>
        <w:t>нн</w:t>
      </w:r>
      <w:r>
        <w:rPr>
          <w:lang w:val="uk-UA"/>
        </w:rPr>
        <w:t>я</w:t>
      </w:r>
    </w:p>
    <w:p w14:paraId="6A1FDF6F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1202529D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5FD1CC4E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5B7A7535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1695B46C" w14:textId="77777777" w:rsidR="00306D64" w:rsidRDefault="00306D64" w:rsidP="00306D64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При тренуванні форма, у якій вказувались параметри тренування нікуди не зникає. Це зроблено для того, що користувач міг почати тренування спочатку, якщо, йому не хочеться завершати теперішнє. Можна почати тренування с тими ж самими параметрами, а можна встановити і нові. Щоб почати тренування спочатку треба просто ще раз натиснути кнопку «</w:t>
      </w:r>
      <w:r>
        <w:rPr>
          <w:sz w:val="28"/>
          <w:szCs w:val="28"/>
          <w:lang w:val="en-US"/>
        </w:rPr>
        <w:t>Get</w:t>
      </w:r>
      <w:r w:rsidRPr="00306D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Started</w:t>
      </w:r>
      <w:r>
        <w:rPr>
          <w:sz w:val="28"/>
          <w:szCs w:val="28"/>
        </w:rPr>
        <w:t>».</w:t>
      </w:r>
    </w:p>
    <w:p w14:paraId="7FCAF8E9" w14:textId="77777777" w:rsidR="00306D64" w:rsidRDefault="00306D64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Але так як </w:t>
      </w:r>
      <w:r>
        <w:rPr>
          <w:sz w:val="28"/>
          <w:szCs w:val="28"/>
          <w:lang w:val="uk-UA"/>
        </w:rPr>
        <w:t>є шанс випадкового натискання цієї кнопки, но перед тим, як почати нове тренування, буде показане спливаюче вікно с підтвердженням</w:t>
      </w:r>
    </w:p>
    <w:p w14:paraId="6B6DE7AD" w14:textId="77777777" w:rsidR="00306D64" w:rsidRDefault="00306D64" w:rsidP="00306D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094482" wp14:editId="39961607">
            <wp:extent cx="2924175" cy="1162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77D" w14:textId="7AC09643" w:rsidR="00306D64" w:rsidRDefault="00306D64" w:rsidP="00306D64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12</w:t>
      </w:r>
      <w:r>
        <w:fldChar w:fldCharType="end"/>
      </w:r>
      <w:r>
        <w:rPr>
          <w:lang w:val="uk-UA"/>
        </w:rPr>
        <w:t>. Підтвердження перезапуску тренування</w:t>
      </w:r>
    </w:p>
    <w:p w14:paraId="67A80C06" w14:textId="77777777" w:rsidR="00306D64" w:rsidRDefault="00306D64" w:rsidP="00306D64">
      <w:pPr>
        <w:spacing w:line="360" w:lineRule="auto"/>
        <w:jc w:val="center"/>
        <w:rPr>
          <w:sz w:val="28"/>
          <w:szCs w:val="28"/>
          <w:lang w:val="uk-UA"/>
        </w:rPr>
      </w:pPr>
    </w:p>
    <w:p w14:paraId="49F6F5A2" w14:textId="77777777" w:rsidR="00306D64" w:rsidRDefault="00306D64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завершення тренування користувачу показується результат тренування. Цей результат зберігається у базі даних, тому пізніше користувач може відкрити результат ще раз, проаналізувати, тощо.</w:t>
      </w:r>
    </w:p>
    <w:p w14:paraId="32F4A9D4" w14:textId="77777777" w:rsidR="00250830" w:rsidRDefault="00306D64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результаті тренування </w:t>
      </w:r>
      <w:r w:rsidR="00250830">
        <w:rPr>
          <w:sz w:val="28"/>
          <w:szCs w:val="28"/>
          <w:lang w:val="uk-UA"/>
        </w:rPr>
        <w:t>відображається повна інформація по тренуванню:</w:t>
      </w:r>
    </w:p>
    <w:p w14:paraId="2F55EBC1" w14:textId="77777777" w:rsidR="00250830" w:rsidRP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6E384812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Тип тренування</w:t>
      </w:r>
    </w:p>
    <w:p w14:paraId="0D72D76B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 тренування</w:t>
      </w:r>
    </w:p>
    <w:p w14:paraId="6EE1A9BD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елементів</w:t>
      </w:r>
    </w:p>
    <w:p w14:paraId="204F49CA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Оцінка</w:t>
      </w:r>
    </w:p>
    <w:p w14:paraId="5AA5AA98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на запам’ятовування</w:t>
      </w:r>
    </w:p>
    <w:p w14:paraId="6510672C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на згадування</w:t>
      </w:r>
    </w:p>
    <w:p w14:paraId="7EC07949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правильно відповідей</w:t>
      </w:r>
    </w:p>
    <w:p w14:paraId="77C0D38A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помилок</w:t>
      </w:r>
    </w:p>
    <w:p w14:paraId="7F99C027" w14:textId="2ADE3C2B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Мінімальний, максимальний та середній час на запам’ятовування одиниці інформації</w:t>
      </w:r>
    </w:p>
    <w:p w14:paraId="2AB703E8" w14:textId="77777777" w:rsidR="00250830" w:rsidRDefault="00250830" w:rsidP="00250830">
      <w:pPr>
        <w:pStyle w:val="ListParagraph"/>
        <w:spacing w:line="360" w:lineRule="auto"/>
        <w:ind w:left="1080" w:firstLine="0"/>
        <w:jc w:val="left"/>
        <w:rPr>
          <w:sz w:val="28"/>
          <w:szCs w:val="28"/>
          <w:lang w:val="uk-UA"/>
        </w:rPr>
      </w:pPr>
    </w:p>
    <w:p w14:paraId="38E844F3" w14:textId="4A1D9D4B" w:rsidR="00250830" w:rsidRDefault="00250830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Також результат містить таблицю, у якій показані усі елементи, що були у тренуванні, час їх запам’ятовування, значення елементу, та відповідь користувача</w:t>
      </w:r>
    </w:p>
    <w:p w14:paraId="6CE2FDE0" w14:textId="22035CCE" w:rsidR="00250830" w:rsidRDefault="00250830" w:rsidP="00B04D6A">
      <w:pPr>
        <w:keepNext/>
        <w:spacing w:line="360" w:lineRule="auto"/>
        <w:jc w:val="center"/>
      </w:pPr>
      <w:r>
        <w:rPr>
          <w:sz w:val="28"/>
          <w:szCs w:val="28"/>
          <w:lang w:val="uk-UA"/>
        </w:rPr>
        <w:t>Результат тренування виглядає так:</w:t>
      </w:r>
      <w:r>
        <w:rPr>
          <w:noProof/>
          <w:sz w:val="28"/>
          <w:szCs w:val="28"/>
          <w:lang w:val="uk-UA"/>
        </w:rPr>
        <w:drawing>
          <wp:inline distT="0" distB="0" distL="0" distR="0" wp14:anchorId="74D5C074" wp14:editId="15003660">
            <wp:extent cx="4676775" cy="30680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05" cy="308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2009" w14:textId="401B0822" w:rsidR="00250830" w:rsidRDefault="00250830" w:rsidP="00250830">
      <w:pPr>
        <w:pStyle w:val="Caption"/>
        <w:jc w:val="center"/>
        <w:rPr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uk-UA"/>
        </w:rPr>
        <w:t>. Результат (цифри)</w:t>
      </w:r>
    </w:p>
    <w:p w14:paraId="107CCAE1" w14:textId="77777777" w:rsidR="00250830" w:rsidRPr="00250830" w:rsidRDefault="00250830" w:rsidP="00250830">
      <w:pPr>
        <w:rPr>
          <w:lang w:val="uk-UA"/>
        </w:rPr>
      </w:pPr>
    </w:p>
    <w:p w14:paraId="450BC92D" w14:textId="77777777" w:rsidR="00250830" w:rsidRDefault="00250830" w:rsidP="00B04D6A">
      <w:pPr>
        <w:keepNext/>
        <w:spacing w:line="360" w:lineRule="auto"/>
        <w:ind w:firstLine="0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76A18C0C" wp14:editId="5A3739AD">
            <wp:extent cx="4848225" cy="23171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08" cy="23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A94D" w14:textId="73176E34" w:rsidR="00250830" w:rsidRPr="00250830" w:rsidRDefault="00250830" w:rsidP="00250830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uk-UA"/>
        </w:rPr>
        <w:t>. Результат (Слова)</w:t>
      </w:r>
    </w:p>
    <w:p w14:paraId="1EACCFAD" w14:textId="13AC8654" w:rsidR="00BF74F5" w:rsidRPr="00250830" w:rsidRDefault="00250830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результат тренування «Слова» на рис. 14 оцінка 0 балів. Це тому, що було зроблено більше 10% помилок. У цьому випадку тренування відразу отримує оцінку 0. Якщо ви не можете отримати оцінку більше за 0, можливо, ви не знаєте що таке мнемоніка, тому перед тренуваннями необхідно ознайомитись з цим поняттям. </w:t>
      </w:r>
      <w:r w:rsidR="00BF74F5" w:rsidRPr="00250830">
        <w:rPr>
          <w:sz w:val="28"/>
          <w:szCs w:val="28"/>
          <w:lang w:val="uk-UA"/>
        </w:rPr>
        <w:br w:type="page"/>
      </w:r>
    </w:p>
    <w:p w14:paraId="66A7E8D3" w14:textId="77777777" w:rsidR="00BF74F5" w:rsidRPr="00DC703C" w:rsidRDefault="00BF74F5" w:rsidP="00FB1764">
      <w:pPr>
        <w:pStyle w:val="Heading1"/>
        <w:rPr>
          <w:b/>
          <w:noProof w:val="0"/>
          <w:lang w:val="uk-UA"/>
        </w:rPr>
      </w:pPr>
      <w:bookmarkStart w:id="51" w:name="_Toc9874048"/>
      <w:r w:rsidRPr="00DC703C">
        <w:rPr>
          <w:b/>
          <w:noProof w:val="0"/>
          <w:lang w:val="uk-UA"/>
        </w:rPr>
        <w:lastRenderedPageBreak/>
        <w:t>Додаток В. Код програмних модулів</w:t>
      </w:r>
      <w:bookmarkEnd w:id="51"/>
    </w:p>
    <w:p w14:paraId="529BE3B5" w14:textId="77777777" w:rsidR="00427F47" w:rsidRPr="00747136" w:rsidRDefault="00427F47" w:rsidP="00747136">
      <w:pPr>
        <w:spacing w:line="360" w:lineRule="auto"/>
        <w:ind w:left="720" w:firstLine="0"/>
        <w:jc w:val="left"/>
        <w:rPr>
          <w:sz w:val="28"/>
          <w:lang w:val="uk-UA"/>
        </w:rPr>
      </w:pPr>
      <w:bookmarkStart w:id="52" w:name="_GoBack"/>
      <w:bookmarkEnd w:id="52"/>
    </w:p>
    <w:sectPr w:rsidR="00427F47" w:rsidRPr="00747136" w:rsidSect="00F94B92">
      <w:headerReference w:type="default" r:id="rId50"/>
      <w:footerReference w:type="default" r:id="rId51"/>
      <w:type w:val="continuous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23AF2" w14:textId="77777777" w:rsidR="00562734" w:rsidRDefault="00562734">
      <w:r>
        <w:separator/>
      </w:r>
    </w:p>
  </w:endnote>
  <w:endnote w:type="continuationSeparator" w:id="0">
    <w:p w14:paraId="6951B8FD" w14:textId="77777777" w:rsidR="00562734" w:rsidRDefault="00562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5327A9" w14:paraId="1F2850B9" w14:textId="77777777">
      <w:trPr>
        <w:cantSplit/>
        <w:trHeight w:val="305"/>
      </w:trPr>
      <w:tc>
        <w:tcPr>
          <w:tcW w:w="340" w:type="dxa"/>
        </w:tcPr>
        <w:p w14:paraId="23E0CC62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020D96FC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5E65EAAE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06E90AB4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354C5EAD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4DD8F108" w14:textId="77777777" w:rsidR="005327A9" w:rsidRDefault="005327A9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16A3A61C" w14:textId="77777777" w:rsidR="005327A9" w:rsidRDefault="005327A9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5327A9" w14:paraId="6D699961" w14:textId="77777777">
      <w:trPr>
        <w:cantSplit/>
        <w:trHeight w:val="305"/>
      </w:trPr>
      <w:tc>
        <w:tcPr>
          <w:tcW w:w="340" w:type="dxa"/>
        </w:tcPr>
        <w:p w14:paraId="68AD86CC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641925C9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33CB7C84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2074AE65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37531562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09682F64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7CEEBA2F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5327A9" w14:paraId="74223589" w14:textId="77777777">
      <w:trPr>
        <w:cantSplit/>
        <w:trHeight w:val="305"/>
      </w:trPr>
      <w:tc>
        <w:tcPr>
          <w:tcW w:w="340" w:type="dxa"/>
          <w:vAlign w:val="center"/>
        </w:tcPr>
        <w:p w14:paraId="072E0545" w14:textId="77777777" w:rsidR="005327A9" w:rsidRDefault="005327A9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0B8CD241" w14:textId="77777777" w:rsidR="005327A9" w:rsidRDefault="005327A9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346AC535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7F1C4191" w14:textId="77777777" w:rsidR="005327A9" w:rsidRDefault="005327A9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7A0C442B" w14:textId="77777777" w:rsidR="005327A9" w:rsidRDefault="005327A9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A0266C" w14:textId="77777777" w:rsidR="005327A9" w:rsidRDefault="005327A9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1EEE05D" w14:textId="77777777" w:rsidR="005327A9" w:rsidRDefault="005327A9">
          <w:pPr>
            <w:pStyle w:val="Footer"/>
            <w:ind w:right="-1474" w:firstLine="0"/>
            <w:jc w:val="left"/>
          </w:pPr>
        </w:p>
      </w:tc>
    </w:tr>
  </w:tbl>
  <w:p w14:paraId="5F6CBC62" w14:textId="77777777" w:rsidR="005327A9" w:rsidRDefault="005327A9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5327A9" w14:paraId="03382E09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3328F9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5BC784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A5F8B3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E6BE59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3C5499D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149DC26B" w14:textId="77777777" w:rsidR="005327A9" w:rsidRPr="00BF74F5" w:rsidRDefault="005327A9" w:rsidP="009630A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121.2151.05</w:t>
          </w:r>
          <w:r>
            <w:rPr>
              <w:sz w:val="40"/>
            </w:rPr>
            <w:t>.КР</w:t>
          </w:r>
        </w:p>
      </w:tc>
    </w:tr>
    <w:tr w:rsidR="005327A9" w14:paraId="4AE86586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4AB45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F603E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A0023D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26B92B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3E79B3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673A840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6B0EB3CC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508BA31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17FD7CC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72A8D80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52754AEE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78C86EF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3C56DAA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0F710ED3" w14:textId="77777777" w:rsidTr="00CC4D6D">
      <w:trPr>
        <w:cantSplit/>
        <w:trHeight w:val="62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E147A5E" w14:textId="77777777" w:rsidR="005327A9" w:rsidRDefault="005327A9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2A7394B" w14:textId="77777777" w:rsidR="005327A9" w:rsidRPr="0024722F" w:rsidRDefault="005327A9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444DE79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BBA2A3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2FF1D606" w14:textId="77777777" w:rsidR="005327A9" w:rsidRPr="00A016C2" w:rsidRDefault="005327A9" w:rsidP="00A016C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  <w:lang w:val="uk-UA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6BAC627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4F49871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52CFF82F" w14:textId="77777777" w:rsidR="005327A9" w:rsidRPr="00F57988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5327A9" w14:paraId="33E47DBA" w14:textId="77777777" w:rsidTr="00CC4D6D">
      <w:trPr>
        <w:cantSplit/>
        <w:trHeight w:val="276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7F526FC4" w14:textId="77777777" w:rsidR="005327A9" w:rsidRPr="0024722F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896BE79" w14:textId="77777777" w:rsidR="005327A9" w:rsidRPr="002D061A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Гашко Д. А.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15DCA1" w14:textId="77777777" w:rsidR="005327A9" w:rsidRPr="00B658D4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63BE00E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B36684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414B400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EE3933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B93CD4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7036A8B4" w14:textId="77777777" w:rsidR="005327A9" w:rsidRPr="00F94B92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BF2FD18" w14:textId="77777777" w:rsidR="005327A9" w:rsidRPr="00CC4D6D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86</w:t>
          </w:r>
        </w:p>
      </w:tc>
    </w:tr>
    <w:tr w:rsidR="005327A9" w14:paraId="14290218" w14:textId="77777777" w:rsidTr="00CC4D6D">
      <w:trPr>
        <w:cantSplit/>
        <w:trHeight w:hRule="exact" w:val="44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FB813B9" w14:textId="77777777" w:rsidR="005327A9" w:rsidRPr="00317655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3D9812A" w14:textId="77777777" w:rsidR="005327A9" w:rsidRPr="0024722F" w:rsidRDefault="005327A9" w:rsidP="0015320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 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A3D03B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1C587E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1FBC11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522BB28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716D9639" w14:textId="77777777" w:rsidR="005327A9" w:rsidRPr="000B4897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5327A9" w14:paraId="4547A7B8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21017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6FECC3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1DAEDB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6DDC56B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4EB681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760552D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0930972B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8FA1EE0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5E7F59D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56A60DC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3B6B7D7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5B9D0F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64937D0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2823F862" w14:textId="77777777" w:rsidR="005327A9" w:rsidRDefault="005327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5327A9" w14:paraId="62EBAA49" w14:textId="77777777">
      <w:trPr>
        <w:cantSplit/>
        <w:trHeight w:val="305"/>
      </w:trPr>
      <w:tc>
        <w:tcPr>
          <w:tcW w:w="340" w:type="dxa"/>
        </w:tcPr>
        <w:p w14:paraId="1EABCB1B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3F9B7CC9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4B0F0AC7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1B1D5361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4F1476F8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5F24F3EA" w14:textId="77777777" w:rsidR="005327A9" w:rsidRDefault="005327A9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27AE4076" w14:textId="77777777" w:rsidR="005327A9" w:rsidRDefault="005327A9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5327A9" w14:paraId="3186F314" w14:textId="77777777">
      <w:trPr>
        <w:cantSplit/>
        <w:trHeight w:val="305"/>
      </w:trPr>
      <w:tc>
        <w:tcPr>
          <w:tcW w:w="340" w:type="dxa"/>
        </w:tcPr>
        <w:p w14:paraId="05F08DF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7881D46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27BD5CD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269E6DCF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26E7544D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1399C6FF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0D73E0E2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5327A9" w14:paraId="3F738676" w14:textId="77777777">
      <w:trPr>
        <w:cantSplit/>
        <w:trHeight w:val="305"/>
      </w:trPr>
      <w:tc>
        <w:tcPr>
          <w:tcW w:w="340" w:type="dxa"/>
          <w:vAlign w:val="center"/>
        </w:tcPr>
        <w:p w14:paraId="212809DA" w14:textId="77777777" w:rsidR="005327A9" w:rsidRDefault="005327A9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180EC3E5" w14:textId="77777777" w:rsidR="005327A9" w:rsidRDefault="005327A9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097DD78D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3BC2E7E8" w14:textId="77777777" w:rsidR="005327A9" w:rsidRDefault="005327A9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3F478526" w14:textId="77777777" w:rsidR="005327A9" w:rsidRDefault="005327A9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35CBE2CA" w14:textId="77777777" w:rsidR="005327A9" w:rsidRDefault="005327A9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69C82D02" w14:textId="77777777" w:rsidR="005327A9" w:rsidRDefault="005327A9">
          <w:pPr>
            <w:pStyle w:val="Footer"/>
            <w:ind w:right="-1474" w:firstLine="0"/>
            <w:jc w:val="left"/>
          </w:pPr>
        </w:p>
      </w:tc>
    </w:tr>
  </w:tbl>
  <w:p w14:paraId="4DFA2373" w14:textId="77777777" w:rsidR="005327A9" w:rsidRDefault="005327A9">
    <w:pPr>
      <w:pStyle w:val="Footer"/>
      <w:ind w:right="-1474" w:firstLine="0"/>
    </w:pPr>
    <w:r>
      <w:rPr>
        <w:snapToGrid w:val="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5327A9" w14:paraId="7467DD5D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F07D416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A60310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74595B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38D3B7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C2FF24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766DFBF5" w14:textId="77777777" w:rsidR="005327A9" w:rsidRPr="006C6674" w:rsidRDefault="005327A9" w:rsidP="002D061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121.2151.12.КР</w:t>
          </w:r>
        </w:p>
      </w:tc>
    </w:tr>
    <w:tr w:rsidR="005327A9" w14:paraId="268822C8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FA4204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6767E5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AD9747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356078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66B50C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5E05FB5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6DBCC066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4FAB14E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714D5E8B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4030F40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310EA25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197779E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178BEAD6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7EB6FF28" w14:textId="77777777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D2DECC8" w14:textId="77777777" w:rsidR="005327A9" w:rsidRDefault="005327A9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5E1ABDD" w14:textId="77777777" w:rsidR="005327A9" w:rsidRPr="0024722F" w:rsidRDefault="005327A9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D8B3D3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01B7369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6CB67574" w14:textId="77777777" w:rsidR="005327A9" w:rsidRPr="00DF609E" w:rsidRDefault="005327A9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2EC4D63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505B865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623DFA44" w14:textId="77777777" w:rsidR="005327A9" w:rsidRPr="00F57988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5327A9" w14:paraId="47009505" w14:textId="77777777" w:rsidTr="004D73C7">
      <w:trPr>
        <w:cantSplit/>
        <w:trHeight w:val="240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4D67966B" w14:textId="77777777" w:rsidR="005327A9" w:rsidRPr="0024722F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A026E80" w14:textId="77777777" w:rsidR="005327A9" w:rsidRPr="0024722F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55DFFE" w14:textId="77777777" w:rsidR="005327A9" w:rsidRPr="00B658D4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7B7EF5A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0A2F47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689492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BC93C4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21A7670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2C3E9030" w14:textId="77777777" w:rsidR="005327A9" w:rsidRPr="00F94B92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72E51AF" w14:textId="77777777" w:rsidR="005327A9" w:rsidRPr="00592D1E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86</w:t>
          </w:r>
        </w:p>
      </w:tc>
    </w:tr>
    <w:tr w:rsidR="005327A9" w14:paraId="4F45B127" w14:textId="77777777" w:rsidTr="002D061A">
      <w:trPr>
        <w:cantSplit/>
        <w:trHeight w:hRule="exact" w:val="407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C61B0C3" w14:textId="77777777" w:rsidR="005327A9" w:rsidRPr="00317655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AC721C6" w14:textId="77777777" w:rsidR="005327A9" w:rsidRPr="00C3067B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467895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30D85D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8D510E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00F7434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28DD5D01" w14:textId="77777777" w:rsidR="005327A9" w:rsidRPr="000B4897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5327A9" w14:paraId="27898FB9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FA9F694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655FFB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A2026AE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E78BCD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8F1B04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1B04F076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0D3DB252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35B702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45EAF1CB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614AE03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1088BEA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905EAB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230B8D6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12EEA2D9" w14:textId="77777777" w:rsidR="005327A9" w:rsidRDefault="005327A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5327A9" w14:paraId="552D68BC" w14:textId="77777777">
      <w:trPr>
        <w:cantSplit/>
        <w:trHeight w:val="305"/>
      </w:trPr>
      <w:tc>
        <w:tcPr>
          <w:tcW w:w="340" w:type="dxa"/>
        </w:tcPr>
        <w:p w14:paraId="7DE5967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6BC9537A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259454DA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4687E777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66C7A9E1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14CCFAED" w14:textId="77777777" w:rsidR="005327A9" w:rsidRPr="002E1C14" w:rsidRDefault="005327A9">
          <w:pPr>
            <w:pStyle w:val="Footer"/>
            <w:ind w:right="-1474" w:firstLine="0"/>
            <w:jc w:val="center"/>
            <w:rPr>
              <w:sz w:val="36"/>
              <w:lang w:val="uk-UA"/>
            </w:rPr>
          </w:pPr>
          <w:r>
            <w:rPr>
              <w:sz w:val="40"/>
              <w:lang w:val="uk-UA"/>
            </w:rPr>
            <w:t>121.2151.05.КР</w:t>
          </w:r>
        </w:p>
      </w:tc>
      <w:tc>
        <w:tcPr>
          <w:tcW w:w="424" w:type="dxa"/>
          <w:vAlign w:val="center"/>
        </w:tcPr>
        <w:p w14:paraId="16C315F0" w14:textId="77777777" w:rsidR="005327A9" w:rsidRDefault="005327A9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5327A9" w14:paraId="084513E6" w14:textId="77777777">
      <w:trPr>
        <w:cantSplit/>
        <w:trHeight w:val="305"/>
      </w:trPr>
      <w:tc>
        <w:tcPr>
          <w:tcW w:w="340" w:type="dxa"/>
        </w:tcPr>
        <w:p w14:paraId="4A17D84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11" w:type="dxa"/>
        </w:tcPr>
        <w:p w14:paraId="0FCFF4EE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134" w:type="dxa"/>
        </w:tcPr>
        <w:p w14:paraId="37F41498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78" w:type="dxa"/>
        </w:tcPr>
        <w:p w14:paraId="29C6E5A9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74" w:type="dxa"/>
        </w:tcPr>
        <w:p w14:paraId="4E654116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1D7EC7C7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23C2EE84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5327A9" w14:paraId="5892A5CF" w14:textId="77777777">
      <w:trPr>
        <w:cantSplit/>
        <w:trHeight w:val="305"/>
      </w:trPr>
      <w:tc>
        <w:tcPr>
          <w:tcW w:w="340" w:type="dxa"/>
          <w:vAlign w:val="center"/>
        </w:tcPr>
        <w:p w14:paraId="5D191F24" w14:textId="77777777" w:rsidR="005327A9" w:rsidRDefault="005327A9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7CC97F3" w14:textId="77777777" w:rsidR="005327A9" w:rsidRDefault="005327A9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6EEE0005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3B83A93E" w14:textId="77777777" w:rsidR="005327A9" w:rsidRDefault="005327A9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450078E1" w14:textId="77777777" w:rsidR="005327A9" w:rsidRDefault="005327A9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3E2A22E9" w14:textId="77777777" w:rsidR="005327A9" w:rsidRDefault="005327A9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18A0FF2" w14:textId="77777777" w:rsidR="005327A9" w:rsidRDefault="005327A9">
          <w:pPr>
            <w:pStyle w:val="Footer"/>
            <w:ind w:right="-1474" w:firstLine="0"/>
            <w:jc w:val="left"/>
          </w:pPr>
        </w:p>
      </w:tc>
    </w:tr>
  </w:tbl>
  <w:p w14:paraId="0CEFC973" w14:textId="77777777" w:rsidR="005327A9" w:rsidRDefault="005327A9">
    <w:pPr>
      <w:pStyle w:val="Footer"/>
      <w:ind w:right="-1474" w:firstLine="0"/>
    </w:pPr>
    <w:r>
      <w:rPr>
        <w:snapToGrid w:val="0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5327A9" w14:paraId="11F02380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BF7E05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3F6689F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BC7246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1CBE680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6566BA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3C6BE2FF" w14:textId="77777777" w:rsidR="005327A9" w:rsidRPr="006E3F85" w:rsidRDefault="005327A9" w:rsidP="002D061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>
            <w:rPr>
              <w:sz w:val="40"/>
              <w:lang w:val="uk-UA"/>
            </w:rPr>
            <w:t>121.2151.12.КР</w:t>
          </w:r>
        </w:p>
      </w:tc>
    </w:tr>
    <w:tr w:rsidR="005327A9" w14:paraId="0A83BFE5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48EAC0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0699FA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F1E4B6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83F1BF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821788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57198EA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0750959C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7B65726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7DE1EA4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5EE6579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45BA86E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1FD555D5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564A9C0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030156F9" w14:textId="77777777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98825B7" w14:textId="77777777" w:rsidR="005327A9" w:rsidRDefault="005327A9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bookmarkStart w:id="17" w:name="_Hlk8385849"/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1B9F1E" w14:textId="77777777" w:rsidR="005327A9" w:rsidRPr="0024722F" w:rsidRDefault="005327A9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9B4203C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4E456B9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583CAEB5" w14:textId="77777777" w:rsidR="005327A9" w:rsidRPr="00AE71A3" w:rsidRDefault="005327A9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2B073A76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4F5A792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5CE61D5D" w14:textId="77777777" w:rsidR="005327A9" w:rsidRPr="00F57988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bookmarkEnd w:id="17"/>
    <w:tr w:rsidR="005327A9" w14:paraId="328DD1BC" w14:textId="77777777" w:rsidTr="004D73C7">
      <w:trPr>
        <w:cantSplit/>
        <w:trHeight w:val="240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65724E4B" w14:textId="77777777" w:rsidR="005327A9" w:rsidRPr="0024722F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6D328A28" w14:textId="77777777" w:rsidR="005327A9" w:rsidRPr="0024722F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46EB1B7D" w14:textId="77777777" w:rsidR="005327A9" w:rsidRPr="00B658D4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448A671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CA1F803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3CB43AF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947188E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785DEF8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15C7B2B4" w14:textId="77777777" w:rsidR="005327A9" w:rsidRPr="00F94B92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291F585E" w14:textId="77777777" w:rsidR="005327A9" w:rsidRPr="00592D1E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5327A9" w14:paraId="01CE28FE" w14:textId="77777777" w:rsidTr="002D061A">
      <w:trPr>
        <w:cantSplit/>
        <w:trHeight w:hRule="exact" w:val="418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5B3ECFF" w14:textId="77777777" w:rsidR="005327A9" w:rsidRPr="00317655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297A1FD" w14:textId="77777777" w:rsidR="005327A9" w:rsidRPr="00BD3D44" w:rsidRDefault="005327A9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 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E2E5F51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0BA2A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4D6BE72A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3F9011D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15087DC8" w14:textId="77777777" w:rsidR="005327A9" w:rsidRPr="000B4897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5327A9" w14:paraId="4179AE19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D0748C0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B7EDB98" w14:textId="77777777" w:rsidR="005327A9" w:rsidRPr="0024722F" w:rsidRDefault="005327A9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CBB5200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945A689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1012BC20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39C7CFBF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5327A9" w14:paraId="1127162F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7418DB8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78A9EFAD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2A5CBDF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42F00817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D733B04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18ABC812" w14:textId="77777777" w:rsidR="005327A9" w:rsidRDefault="005327A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238AD308" w14:textId="77777777" w:rsidR="005327A9" w:rsidRDefault="005327A9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27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6"/>
      <w:gridCol w:w="566"/>
      <w:gridCol w:w="1302"/>
      <w:gridCol w:w="850"/>
      <w:gridCol w:w="566"/>
      <w:gridCol w:w="6081"/>
      <w:gridCol w:w="566"/>
    </w:tblGrid>
    <w:tr w:rsidR="005327A9" w14:paraId="685B2D7B" w14:textId="77777777" w:rsidTr="004D73C7">
      <w:trPr>
        <w:cantSplit/>
        <w:trHeight w:val="319"/>
      </w:trPr>
      <w:tc>
        <w:tcPr>
          <w:tcW w:w="39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B115B82" w14:textId="77777777" w:rsidR="005327A9" w:rsidRPr="00957869" w:rsidRDefault="005327A9">
          <w:pPr>
            <w:pStyle w:val="Footer"/>
            <w:ind w:right="-1474" w:firstLine="0"/>
            <w:rPr>
              <w:lang w:val="uk-UA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3F07778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B24305A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65FCCFA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4477C66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081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57C05E8" w14:textId="77777777" w:rsidR="005327A9" w:rsidRPr="00F94B92" w:rsidRDefault="005327A9" w:rsidP="008F35AC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uk-UA"/>
            </w:rPr>
            <w:t>121.2151.12.КР</w:t>
          </w:r>
        </w:p>
      </w:tc>
      <w:tc>
        <w:tcPr>
          <w:tcW w:w="56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1FB7F9B" w14:textId="77777777" w:rsidR="005327A9" w:rsidRDefault="005327A9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5327A9" w14:paraId="0BF78EC6" w14:textId="77777777" w:rsidTr="004D73C7">
      <w:trPr>
        <w:cantSplit/>
        <w:trHeight w:val="319"/>
      </w:trPr>
      <w:tc>
        <w:tcPr>
          <w:tcW w:w="39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CECAF2A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F088BD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5E8953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6B01832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1C9D1420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</w:tcPr>
        <w:p w14:paraId="5119E0EC" w14:textId="77777777" w:rsidR="005327A9" w:rsidRDefault="005327A9">
          <w:pPr>
            <w:pStyle w:val="Footer"/>
            <w:ind w:right="-1474" w:firstLine="0"/>
          </w:pPr>
        </w:p>
      </w:tc>
      <w:tc>
        <w:tcPr>
          <w:tcW w:w="56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8D69AA5" w14:textId="77777777" w:rsidR="005327A9" w:rsidRPr="00957869" w:rsidRDefault="005327A9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4F5402">
            <w:rPr>
              <w:sz w:val="28"/>
              <w:szCs w:val="28"/>
              <w:lang w:val="uk-UA"/>
            </w:rPr>
            <w:fldChar w:fldCharType="begin"/>
          </w:r>
          <w:r w:rsidRPr="004F5402">
            <w:rPr>
              <w:sz w:val="28"/>
              <w:szCs w:val="28"/>
              <w:lang w:val="uk-UA"/>
            </w:rPr>
            <w:instrText xml:space="preserve"> PAGE   \* MERGEFORMAT </w:instrText>
          </w:r>
          <w:r w:rsidRPr="004F5402">
            <w:rPr>
              <w:sz w:val="28"/>
              <w:szCs w:val="28"/>
              <w:lang w:val="uk-UA"/>
            </w:rPr>
            <w:fldChar w:fldCharType="separate"/>
          </w:r>
          <w:r w:rsidRPr="004F5402">
            <w:rPr>
              <w:noProof/>
              <w:sz w:val="28"/>
              <w:szCs w:val="28"/>
              <w:lang w:val="uk-UA"/>
            </w:rPr>
            <w:t>1</w:t>
          </w:r>
          <w:r w:rsidRPr="004F5402">
            <w:rPr>
              <w:noProof/>
              <w:sz w:val="28"/>
              <w:szCs w:val="28"/>
              <w:lang w:val="uk-UA"/>
            </w:rPr>
            <w:fldChar w:fldCharType="end"/>
          </w:r>
        </w:p>
      </w:tc>
    </w:tr>
    <w:tr w:rsidR="005327A9" w14:paraId="503732BA" w14:textId="77777777" w:rsidTr="004D73C7">
      <w:trPr>
        <w:cantSplit/>
        <w:trHeight w:val="319"/>
      </w:trPr>
      <w:tc>
        <w:tcPr>
          <w:tcW w:w="39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32D0BCF" w14:textId="77777777" w:rsidR="005327A9" w:rsidRDefault="005327A9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22AE1C8" w14:textId="77777777" w:rsidR="005327A9" w:rsidRDefault="005327A9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2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224B0D7" w14:textId="77777777" w:rsidR="005327A9" w:rsidRDefault="005327A9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A0F341" w14:textId="77777777" w:rsidR="005327A9" w:rsidRDefault="005327A9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DA10BEF" w14:textId="77777777" w:rsidR="005327A9" w:rsidRDefault="005327A9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0653AB77" w14:textId="77777777" w:rsidR="005327A9" w:rsidRDefault="005327A9">
          <w:pPr>
            <w:pStyle w:val="Footer"/>
            <w:ind w:right="-1474" w:firstLine="0"/>
            <w:jc w:val="left"/>
          </w:pPr>
        </w:p>
      </w:tc>
      <w:tc>
        <w:tcPr>
          <w:tcW w:w="56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2E5AD53" w14:textId="77777777" w:rsidR="005327A9" w:rsidRDefault="005327A9">
          <w:pPr>
            <w:pStyle w:val="Footer"/>
            <w:ind w:right="-1474" w:firstLine="0"/>
            <w:jc w:val="left"/>
          </w:pPr>
        </w:p>
      </w:tc>
    </w:tr>
  </w:tbl>
  <w:p w14:paraId="70A1E0C9" w14:textId="77777777" w:rsidR="005327A9" w:rsidRDefault="005327A9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20B13" w14:textId="77777777" w:rsidR="00562734" w:rsidRDefault="00562734">
      <w:r>
        <w:separator/>
      </w:r>
    </w:p>
  </w:footnote>
  <w:footnote w:type="continuationSeparator" w:id="0">
    <w:p w14:paraId="6A183213" w14:textId="77777777" w:rsidR="00562734" w:rsidRDefault="005627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2DCE6" w14:textId="77777777" w:rsidR="005327A9" w:rsidRDefault="005327A9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D7AC4" w14:textId="77777777" w:rsidR="005327A9" w:rsidRDefault="005327A9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4ADB8" w14:textId="77777777" w:rsidR="005327A9" w:rsidRDefault="005327A9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DC7C7" w14:textId="77777777" w:rsidR="005327A9" w:rsidRDefault="005327A9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475F"/>
    <w:multiLevelType w:val="hybridMultilevel"/>
    <w:tmpl w:val="15BE616A"/>
    <w:lvl w:ilvl="0" w:tplc="AC20EDF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2A597A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3193B84"/>
    <w:multiLevelType w:val="multilevel"/>
    <w:tmpl w:val="CC7C52C8"/>
    <w:lvl w:ilvl="0">
      <w:start w:val="2"/>
      <w:numFmt w:val="decimal"/>
      <w:lvlText w:val="%1."/>
      <w:lvlJc w:val="left"/>
      <w:pPr>
        <w:ind w:left="1008" w:hanging="10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48" w:hanging="1008"/>
      </w:pPr>
      <w:rPr>
        <w:rFonts w:hint="default"/>
      </w:rPr>
    </w:lvl>
    <w:lvl w:ilvl="2">
      <w:start w:val="10"/>
      <w:numFmt w:val="decimal"/>
      <w:lvlText w:val="%1.%2.%3."/>
      <w:lvlJc w:val="left"/>
      <w:pPr>
        <w:ind w:left="1488" w:hanging="10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3" w15:restartNumberingAfterBreak="0">
    <w:nsid w:val="28296303"/>
    <w:multiLevelType w:val="hybridMultilevel"/>
    <w:tmpl w:val="D29A0060"/>
    <w:lvl w:ilvl="0" w:tplc="E384E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0B3826"/>
    <w:multiLevelType w:val="hybridMultilevel"/>
    <w:tmpl w:val="014ABA6E"/>
    <w:lvl w:ilvl="0" w:tplc="DD5475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0A6CB3"/>
    <w:multiLevelType w:val="multilevel"/>
    <w:tmpl w:val="AAE0091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BF51795"/>
    <w:multiLevelType w:val="hybridMultilevel"/>
    <w:tmpl w:val="D046BAC6"/>
    <w:lvl w:ilvl="0" w:tplc="738AF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435267"/>
    <w:multiLevelType w:val="hybridMultilevel"/>
    <w:tmpl w:val="912A781E"/>
    <w:lvl w:ilvl="0" w:tplc="FC8E70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49483C"/>
    <w:multiLevelType w:val="hybridMultilevel"/>
    <w:tmpl w:val="1A241770"/>
    <w:lvl w:ilvl="0" w:tplc="F72C06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767B27"/>
    <w:multiLevelType w:val="hybridMultilevel"/>
    <w:tmpl w:val="1DBC3498"/>
    <w:lvl w:ilvl="0" w:tplc="5964B82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6191D9C"/>
    <w:multiLevelType w:val="multilevel"/>
    <w:tmpl w:val="76ECA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26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 w15:restartNumberingAfterBreak="0">
    <w:nsid w:val="364A6B71"/>
    <w:multiLevelType w:val="hybridMultilevel"/>
    <w:tmpl w:val="9E605B90"/>
    <w:lvl w:ilvl="0" w:tplc="776C0E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F80BD3"/>
    <w:multiLevelType w:val="hybridMultilevel"/>
    <w:tmpl w:val="E8129318"/>
    <w:lvl w:ilvl="0" w:tplc="5C8AA26C"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F957980"/>
    <w:multiLevelType w:val="hybridMultilevel"/>
    <w:tmpl w:val="8AC401E6"/>
    <w:lvl w:ilvl="0" w:tplc="F6746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B058A3"/>
    <w:multiLevelType w:val="hybridMultilevel"/>
    <w:tmpl w:val="DE94516C"/>
    <w:lvl w:ilvl="0" w:tplc="D27EED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083D42"/>
    <w:multiLevelType w:val="multilevel"/>
    <w:tmpl w:val="95BA92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43CC35DE"/>
    <w:multiLevelType w:val="hybridMultilevel"/>
    <w:tmpl w:val="B05E8CA4"/>
    <w:lvl w:ilvl="0" w:tplc="4ACCF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D86E07"/>
    <w:multiLevelType w:val="multilevel"/>
    <w:tmpl w:val="5B8472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sz w:val="24"/>
      </w:rPr>
    </w:lvl>
  </w:abstractNum>
  <w:abstractNum w:abstractNumId="19" w15:restartNumberingAfterBreak="0">
    <w:nsid w:val="488D0EC2"/>
    <w:multiLevelType w:val="hybridMultilevel"/>
    <w:tmpl w:val="94D2B5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8C11B74"/>
    <w:multiLevelType w:val="hybridMultilevel"/>
    <w:tmpl w:val="2294D718"/>
    <w:lvl w:ilvl="0" w:tplc="FAAA025E">
      <w:start w:val="1"/>
      <w:numFmt w:val="decimal"/>
      <w:pStyle w:val="a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2D6F3C"/>
    <w:multiLevelType w:val="hybridMultilevel"/>
    <w:tmpl w:val="3A82019A"/>
    <w:lvl w:ilvl="0" w:tplc="5CEC5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F2850FC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610E1865"/>
    <w:multiLevelType w:val="hybridMultilevel"/>
    <w:tmpl w:val="DB9CA11E"/>
    <w:lvl w:ilvl="0" w:tplc="A8880A0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4" w15:restartNumberingAfterBreak="0">
    <w:nsid w:val="6AE64196"/>
    <w:multiLevelType w:val="hybridMultilevel"/>
    <w:tmpl w:val="88F0C07E"/>
    <w:lvl w:ilvl="0" w:tplc="DBC0D2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00E12C1"/>
    <w:multiLevelType w:val="hybridMultilevel"/>
    <w:tmpl w:val="6FD6F65C"/>
    <w:lvl w:ilvl="0" w:tplc="CF16F824">
      <w:start w:val="12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0"/>
  </w:num>
  <w:num w:numId="4">
    <w:abstractNumId w:val="22"/>
  </w:num>
  <w:num w:numId="5">
    <w:abstractNumId w:val="25"/>
  </w:num>
  <w:num w:numId="6">
    <w:abstractNumId w:val="4"/>
  </w:num>
  <w:num w:numId="7">
    <w:abstractNumId w:val="16"/>
  </w:num>
  <w:num w:numId="8">
    <w:abstractNumId w:val="7"/>
  </w:num>
  <w:num w:numId="9">
    <w:abstractNumId w:val="24"/>
  </w:num>
  <w:num w:numId="10">
    <w:abstractNumId w:val="11"/>
  </w:num>
  <w:num w:numId="11">
    <w:abstractNumId w:val="15"/>
  </w:num>
  <w:num w:numId="12">
    <w:abstractNumId w:val="8"/>
  </w:num>
  <w:num w:numId="13">
    <w:abstractNumId w:val="14"/>
  </w:num>
  <w:num w:numId="14">
    <w:abstractNumId w:val="21"/>
  </w:num>
  <w:num w:numId="15">
    <w:abstractNumId w:val="18"/>
  </w:num>
  <w:num w:numId="16">
    <w:abstractNumId w:val="5"/>
  </w:num>
  <w:num w:numId="17">
    <w:abstractNumId w:val="2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6"/>
  </w:num>
  <w:num w:numId="23">
    <w:abstractNumId w:val="17"/>
  </w:num>
  <w:num w:numId="24">
    <w:abstractNumId w:val="9"/>
  </w:num>
  <w:num w:numId="25">
    <w:abstractNumId w:val="1"/>
  </w:num>
  <w:num w:numId="26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8D4"/>
    <w:rsid w:val="00000E77"/>
    <w:rsid w:val="00001B8C"/>
    <w:rsid w:val="00002055"/>
    <w:rsid w:val="0001036B"/>
    <w:rsid w:val="00011265"/>
    <w:rsid w:val="0001169B"/>
    <w:rsid w:val="000118AB"/>
    <w:rsid w:val="000265AA"/>
    <w:rsid w:val="00031BCA"/>
    <w:rsid w:val="00036E22"/>
    <w:rsid w:val="000532C8"/>
    <w:rsid w:val="000543FF"/>
    <w:rsid w:val="000566F1"/>
    <w:rsid w:val="00060A30"/>
    <w:rsid w:val="00061CCE"/>
    <w:rsid w:val="00066FDC"/>
    <w:rsid w:val="000815CD"/>
    <w:rsid w:val="00082ABC"/>
    <w:rsid w:val="00083D60"/>
    <w:rsid w:val="00084859"/>
    <w:rsid w:val="000852DC"/>
    <w:rsid w:val="00093B1D"/>
    <w:rsid w:val="000961FE"/>
    <w:rsid w:val="000A3C7D"/>
    <w:rsid w:val="000A5404"/>
    <w:rsid w:val="000A75E5"/>
    <w:rsid w:val="000B01D1"/>
    <w:rsid w:val="000B2716"/>
    <w:rsid w:val="000B27E6"/>
    <w:rsid w:val="000B3CD4"/>
    <w:rsid w:val="000B4897"/>
    <w:rsid w:val="000B629E"/>
    <w:rsid w:val="000B788B"/>
    <w:rsid w:val="000C01C2"/>
    <w:rsid w:val="000C33FB"/>
    <w:rsid w:val="000D17F9"/>
    <w:rsid w:val="000E16B9"/>
    <w:rsid w:val="000E53A9"/>
    <w:rsid w:val="000F1636"/>
    <w:rsid w:val="000F6E90"/>
    <w:rsid w:val="00104EC1"/>
    <w:rsid w:val="00117641"/>
    <w:rsid w:val="0012179C"/>
    <w:rsid w:val="001241B1"/>
    <w:rsid w:val="0012558F"/>
    <w:rsid w:val="00135E2D"/>
    <w:rsid w:val="0013611E"/>
    <w:rsid w:val="0014148D"/>
    <w:rsid w:val="00141A5A"/>
    <w:rsid w:val="00141DAA"/>
    <w:rsid w:val="001464B3"/>
    <w:rsid w:val="00147853"/>
    <w:rsid w:val="00150E4A"/>
    <w:rsid w:val="00152285"/>
    <w:rsid w:val="0015320D"/>
    <w:rsid w:val="001621C3"/>
    <w:rsid w:val="00164195"/>
    <w:rsid w:val="001671AA"/>
    <w:rsid w:val="001708F0"/>
    <w:rsid w:val="00171A97"/>
    <w:rsid w:val="001732F6"/>
    <w:rsid w:val="001861A6"/>
    <w:rsid w:val="00187DCE"/>
    <w:rsid w:val="00190D80"/>
    <w:rsid w:val="00192B54"/>
    <w:rsid w:val="0019601D"/>
    <w:rsid w:val="001A380E"/>
    <w:rsid w:val="001A64B5"/>
    <w:rsid w:val="001B2BFC"/>
    <w:rsid w:val="001C3940"/>
    <w:rsid w:val="001C3F2D"/>
    <w:rsid w:val="001D20CE"/>
    <w:rsid w:val="001D6711"/>
    <w:rsid w:val="001E1F5E"/>
    <w:rsid w:val="001F2408"/>
    <w:rsid w:val="00200529"/>
    <w:rsid w:val="00215A06"/>
    <w:rsid w:val="0022002A"/>
    <w:rsid w:val="00220379"/>
    <w:rsid w:val="002267FA"/>
    <w:rsid w:val="002325DF"/>
    <w:rsid w:val="00241BF6"/>
    <w:rsid w:val="00242472"/>
    <w:rsid w:val="00243E86"/>
    <w:rsid w:val="00244DA5"/>
    <w:rsid w:val="0024722F"/>
    <w:rsid w:val="00250830"/>
    <w:rsid w:val="00251EF1"/>
    <w:rsid w:val="00257F31"/>
    <w:rsid w:val="0026012C"/>
    <w:rsid w:val="00263C00"/>
    <w:rsid w:val="00264D3F"/>
    <w:rsid w:val="00265F30"/>
    <w:rsid w:val="00266E70"/>
    <w:rsid w:val="00272CB8"/>
    <w:rsid w:val="002750E7"/>
    <w:rsid w:val="00284DD3"/>
    <w:rsid w:val="002878E3"/>
    <w:rsid w:val="002906CB"/>
    <w:rsid w:val="002A05DB"/>
    <w:rsid w:val="002B17E1"/>
    <w:rsid w:val="002B6F4A"/>
    <w:rsid w:val="002B7E0B"/>
    <w:rsid w:val="002C0C34"/>
    <w:rsid w:val="002C0EA8"/>
    <w:rsid w:val="002D061A"/>
    <w:rsid w:val="002D179F"/>
    <w:rsid w:val="002D6BF9"/>
    <w:rsid w:val="002D6C8A"/>
    <w:rsid w:val="002F2C3B"/>
    <w:rsid w:val="002F3166"/>
    <w:rsid w:val="002F638E"/>
    <w:rsid w:val="002F64B4"/>
    <w:rsid w:val="00303741"/>
    <w:rsid w:val="00305903"/>
    <w:rsid w:val="00306D64"/>
    <w:rsid w:val="0031002D"/>
    <w:rsid w:val="0031326C"/>
    <w:rsid w:val="00317655"/>
    <w:rsid w:val="00327575"/>
    <w:rsid w:val="00333AED"/>
    <w:rsid w:val="0033479F"/>
    <w:rsid w:val="00337FAA"/>
    <w:rsid w:val="003475FA"/>
    <w:rsid w:val="003512B0"/>
    <w:rsid w:val="0035156F"/>
    <w:rsid w:val="003576CD"/>
    <w:rsid w:val="00377686"/>
    <w:rsid w:val="0038020F"/>
    <w:rsid w:val="003A055B"/>
    <w:rsid w:val="003A4097"/>
    <w:rsid w:val="003A6E6B"/>
    <w:rsid w:val="003B3F27"/>
    <w:rsid w:val="003B65ED"/>
    <w:rsid w:val="003C28EC"/>
    <w:rsid w:val="003C2BDB"/>
    <w:rsid w:val="003C613D"/>
    <w:rsid w:val="003E62F2"/>
    <w:rsid w:val="003F03D4"/>
    <w:rsid w:val="003F1451"/>
    <w:rsid w:val="003F258C"/>
    <w:rsid w:val="003F46EA"/>
    <w:rsid w:val="00400B4E"/>
    <w:rsid w:val="0040635A"/>
    <w:rsid w:val="0041752F"/>
    <w:rsid w:val="00417FA0"/>
    <w:rsid w:val="0042603C"/>
    <w:rsid w:val="00426E03"/>
    <w:rsid w:val="00427F47"/>
    <w:rsid w:val="004313D4"/>
    <w:rsid w:val="00435B6A"/>
    <w:rsid w:val="0044490E"/>
    <w:rsid w:val="00447229"/>
    <w:rsid w:val="00447E32"/>
    <w:rsid w:val="004532A1"/>
    <w:rsid w:val="004546A9"/>
    <w:rsid w:val="0045601D"/>
    <w:rsid w:val="00456475"/>
    <w:rsid w:val="004622E3"/>
    <w:rsid w:val="00462D92"/>
    <w:rsid w:val="00472188"/>
    <w:rsid w:val="004745EA"/>
    <w:rsid w:val="00475762"/>
    <w:rsid w:val="00476301"/>
    <w:rsid w:val="004808B5"/>
    <w:rsid w:val="00482E00"/>
    <w:rsid w:val="00484296"/>
    <w:rsid w:val="0049641C"/>
    <w:rsid w:val="004971E4"/>
    <w:rsid w:val="004B2E8C"/>
    <w:rsid w:val="004C60DE"/>
    <w:rsid w:val="004D2A17"/>
    <w:rsid w:val="004D7236"/>
    <w:rsid w:val="004D73C7"/>
    <w:rsid w:val="004F5402"/>
    <w:rsid w:val="004F6838"/>
    <w:rsid w:val="005014CB"/>
    <w:rsid w:val="00502DFB"/>
    <w:rsid w:val="005072BD"/>
    <w:rsid w:val="005162DA"/>
    <w:rsid w:val="005227F4"/>
    <w:rsid w:val="00527848"/>
    <w:rsid w:val="0053023F"/>
    <w:rsid w:val="005327A9"/>
    <w:rsid w:val="00532F12"/>
    <w:rsid w:val="005332E9"/>
    <w:rsid w:val="00534634"/>
    <w:rsid w:val="00562734"/>
    <w:rsid w:val="005629E4"/>
    <w:rsid w:val="00566A01"/>
    <w:rsid w:val="00571672"/>
    <w:rsid w:val="005750DA"/>
    <w:rsid w:val="00577CD0"/>
    <w:rsid w:val="005849BE"/>
    <w:rsid w:val="005908F5"/>
    <w:rsid w:val="005949A0"/>
    <w:rsid w:val="00597FF6"/>
    <w:rsid w:val="005A1DA1"/>
    <w:rsid w:val="005B3E4F"/>
    <w:rsid w:val="005C3985"/>
    <w:rsid w:val="005D484F"/>
    <w:rsid w:val="005D699A"/>
    <w:rsid w:val="005E3FE0"/>
    <w:rsid w:val="005E4959"/>
    <w:rsid w:val="005E504C"/>
    <w:rsid w:val="005F45F9"/>
    <w:rsid w:val="006044E5"/>
    <w:rsid w:val="00607F55"/>
    <w:rsid w:val="006164A6"/>
    <w:rsid w:val="00617E0A"/>
    <w:rsid w:val="0062079A"/>
    <w:rsid w:val="00621135"/>
    <w:rsid w:val="00634325"/>
    <w:rsid w:val="006454E0"/>
    <w:rsid w:val="00646750"/>
    <w:rsid w:val="006533ED"/>
    <w:rsid w:val="00654B09"/>
    <w:rsid w:val="00660F79"/>
    <w:rsid w:val="006625E4"/>
    <w:rsid w:val="00664391"/>
    <w:rsid w:val="006703DF"/>
    <w:rsid w:val="0067090D"/>
    <w:rsid w:val="00671A22"/>
    <w:rsid w:val="0068217E"/>
    <w:rsid w:val="00684B1D"/>
    <w:rsid w:val="0069292A"/>
    <w:rsid w:val="00692FA5"/>
    <w:rsid w:val="006B325B"/>
    <w:rsid w:val="006B3737"/>
    <w:rsid w:val="006B65C4"/>
    <w:rsid w:val="006C27D2"/>
    <w:rsid w:val="006C4256"/>
    <w:rsid w:val="006C5421"/>
    <w:rsid w:val="006C60B8"/>
    <w:rsid w:val="006C76BC"/>
    <w:rsid w:val="006D1DA2"/>
    <w:rsid w:val="006D4E42"/>
    <w:rsid w:val="006D7726"/>
    <w:rsid w:val="006E2DD8"/>
    <w:rsid w:val="006E2DE5"/>
    <w:rsid w:val="006E6FDA"/>
    <w:rsid w:val="006F03CB"/>
    <w:rsid w:val="006F11AD"/>
    <w:rsid w:val="006F7184"/>
    <w:rsid w:val="00700777"/>
    <w:rsid w:val="00703AAF"/>
    <w:rsid w:val="00705159"/>
    <w:rsid w:val="00717C9B"/>
    <w:rsid w:val="00720B94"/>
    <w:rsid w:val="00725BD7"/>
    <w:rsid w:val="00731631"/>
    <w:rsid w:val="00731DAD"/>
    <w:rsid w:val="007327B2"/>
    <w:rsid w:val="00736228"/>
    <w:rsid w:val="00747136"/>
    <w:rsid w:val="00751782"/>
    <w:rsid w:val="00752649"/>
    <w:rsid w:val="0075532D"/>
    <w:rsid w:val="00761D47"/>
    <w:rsid w:val="00770ED9"/>
    <w:rsid w:val="00771908"/>
    <w:rsid w:val="00773E7A"/>
    <w:rsid w:val="007774F9"/>
    <w:rsid w:val="007938BD"/>
    <w:rsid w:val="00795744"/>
    <w:rsid w:val="00796FCB"/>
    <w:rsid w:val="007A06F7"/>
    <w:rsid w:val="007D280D"/>
    <w:rsid w:val="007D4348"/>
    <w:rsid w:val="007D65C4"/>
    <w:rsid w:val="00801C87"/>
    <w:rsid w:val="00815F49"/>
    <w:rsid w:val="0082275F"/>
    <w:rsid w:val="00823267"/>
    <w:rsid w:val="00846732"/>
    <w:rsid w:val="00851272"/>
    <w:rsid w:val="00852172"/>
    <w:rsid w:val="008739A2"/>
    <w:rsid w:val="00877610"/>
    <w:rsid w:val="00882AF9"/>
    <w:rsid w:val="008860F6"/>
    <w:rsid w:val="00893987"/>
    <w:rsid w:val="008A2DE9"/>
    <w:rsid w:val="008A3496"/>
    <w:rsid w:val="008B45EF"/>
    <w:rsid w:val="008C2ED4"/>
    <w:rsid w:val="008C4053"/>
    <w:rsid w:val="008C4BFA"/>
    <w:rsid w:val="008C7756"/>
    <w:rsid w:val="008D3950"/>
    <w:rsid w:val="008E2544"/>
    <w:rsid w:val="008E3CB0"/>
    <w:rsid w:val="008E4705"/>
    <w:rsid w:val="008F1241"/>
    <w:rsid w:val="008F35AC"/>
    <w:rsid w:val="008F5CEA"/>
    <w:rsid w:val="00901C60"/>
    <w:rsid w:val="0090495F"/>
    <w:rsid w:val="00905D8F"/>
    <w:rsid w:val="0090639E"/>
    <w:rsid w:val="009070FC"/>
    <w:rsid w:val="009077C4"/>
    <w:rsid w:val="00911702"/>
    <w:rsid w:val="00916798"/>
    <w:rsid w:val="009218A3"/>
    <w:rsid w:val="009249CF"/>
    <w:rsid w:val="009368C9"/>
    <w:rsid w:val="00941EC0"/>
    <w:rsid w:val="00942410"/>
    <w:rsid w:val="009425F0"/>
    <w:rsid w:val="0095495B"/>
    <w:rsid w:val="00957869"/>
    <w:rsid w:val="00957F74"/>
    <w:rsid w:val="009630AA"/>
    <w:rsid w:val="00965BD6"/>
    <w:rsid w:val="0097271F"/>
    <w:rsid w:val="00981BE8"/>
    <w:rsid w:val="0098669D"/>
    <w:rsid w:val="00992F6D"/>
    <w:rsid w:val="009B08DF"/>
    <w:rsid w:val="009B0B7F"/>
    <w:rsid w:val="009D7994"/>
    <w:rsid w:val="009E19CB"/>
    <w:rsid w:val="009E3A2D"/>
    <w:rsid w:val="009E66C2"/>
    <w:rsid w:val="009E7918"/>
    <w:rsid w:val="009F1FF0"/>
    <w:rsid w:val="009F7396"/>
    <w:rsid w:val="00A016C2"/>
    <w:rsid w:val="00A042CC"/>
    <w:rsid w:val="00A079A2"/>
    <w:rsid w:val="00A24F6D"/>
    <w:rsid w:val="00A337EC"/>
    <w:rsid w:val="00A340DD"/>
    <w:rsid w:val="00A404C3"/>
    <w:rsid w:val="00A420CB"/>
    <w:rsid w:val="00A45BE8"/>
    <w:rsid w:val="00A473CD"/>
    <w:rsid w:val="00A47C9E"/>
    <w:rsid w:val="00A47DDC"/>
    <w:rsid w:val="00A514CB"/>
    <w:rsid w:val="00A61413"/>
    <w:rsid w:val="00A6303D"/>
    <w:rsid w:val="00A64BA4"/>
    <w:rsid w:val="00A6712D"/>
    <w:rsid w:val="00A672DF"/>
    <w:rsid w:val="00A70FAC"/>
    <w:rsid w:val="00A730E3"/>
    <w:rsid w:val="00A731A8"/>
    <w:rsid w:val="00A76A0E"/>
    <w:rsid w:val="00A8324C"/>
    <w:rsid w:val="00A84471"/>
    <w:rsid w:val="00A84C8B"/>
    <w:rsid w:val="00A904BF"/>
    <w:rsid w:val="00A9210C"/>
    <w:rsid w:val="00A95475"/>
    <w:rsid w:val="00A9559F"/>
    <w:rsid w:val="00A95616"/>
    <w:rsid w:val="00A978CE"/>
    <w:rsid w:val="00AB00FB"/>
    <w:rsid w:val="00AB1DE7"/>
    <w:rsid w:val="00AB2D20"/>
    <w:rsid w:val="00AB460A"/>
    <w:rsid w:val="00AC1072"/>
    <w:rsid w:val="00AC5720"/>
    <w:rsid w:val="00AD6C31"/>
    <w:rsid w:val="00AE1393"/>
    <w:rsid w:val="00AE20C6"/>
    <w:rsid w:val="00AE73F8"/>
    <w:rsid w:val="00B02E3D"/>
    <w:rsid w:val="00B04D6A"/>
    <w:rsid w:val="00B072D4"/>
    <w:rsid w:val="00B116D3"/>
    <w:rsid w:val="00B13E71"/>
    <w:rsid w:val="00B271A3"/>
    <w:rsid w:val="00B320F7"/>
    <w:rsid w:val="00B47294"/>
    <w:rsid w:val="00B5625A"/>
    <w:rsid w:val="00B57BA7"/>
    <w:rsid w:val="00B658D4"/>
    <w:rsid w:val="00B65BB3"/>
    <w:rsid w:val="00B7121B"/>
    <w:rsid w:val="00B84A68"/>
    <w:rsid w:val="00B85DC8"/>
    <w:rsid w:val="00B8632C"/>
    <w:rsid w:val="00B87557"/>
    <w:rsid w:val="00B940DB"/>
    <w:rsid w:val="00B950DB"/>
    <w:rsid w:val="00B967DC"/>
    <w:rsid w:val="00BC064A"/>
    <w:rsid w:val="00BC54B1"/>
    <w:rsid w:val="00BD7674"/>
    <w:rsid w:val="00BE0189"/>
    <w:rsid w:val="00BE14F5"/>
    <w:rsid w:val="00BF291D"/>
    <w:rsid w:val="00BF74F5"/>
    <w:rsid w:val="00C117AC"/>
    <w:rsid w:val="00C16261"/>
    <w:rsid w:val="00C21C83"/>
    <w:rsid w:val="00C2362A"/>
    <w:rsid w:val="00C35037"/>
    <w:rsid w:val="00C40B70"/>
    <w:rsid w:val="00C45A5B"/>
    <w:rsid w:val="00C46FF4"/>
    <w:rsid w:val="00C53064"/>
    <w:rsid w:val="00C5747F"/>
    <w:rsid w:val="00C57CF7"/>
    <w:rsid w:val="00C63B0F"/>
    <w:rsid w:val="00C67F6C"/>
    <w:rsid w:val="00C70A38"/>
    <w:rsid w:val="00C72032"/>
    <w:rsid w:val="00C72659"/>
    <w:rsid w:val="00C763DC"/>
    <w:rsid w:val="00C8089E"/>
    <w:rsid w:val="00C94F10"/>
    <w:rsid w:val="00CA1FC0"/>
    <w:rsid w:val="00CA6A77"/>
    <w:rsid w:val="00CC0129"/>
    <w:rsid w:val="00CC1692"/>
    <w:rsid w:val="00CC3243"/>
    <w:rsid w:val="00CC3BEC"/>
    <w:rsid w:val="00CC4D6D"/>
    <w:rsid w:val="00CC6627"/>
    <w:rsid w:val="00CC703A"/>
    <w:rsid w:val="00CD02B5"/>
    <w:rsid w:val="00CD2AFB"/>
    <w:rsid w:val="00CD6CC8"/>
    <w:rsid w:val="00CD7900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20B1F"/>
    <w:rsid w:val="00D23A87"/>
    <w:rsid w:val="00D32DAC"/>
    <w:rsid w:val="00D33B65"/>
    <w:rsid w:val="00D344F5"/>
    <w:rsid w:val="00D41765"/>
    <w:rsid w:val="00D44131"/>
    <w:rsid w:val="00D4704A"/>
    <w:rsid w:val="00D50BAC"/>
    <w:rsid w:val="00D559B6"/>
    <w:rsid w:val="00D56205"/>
    <w:rsid w:val="00D572FE"/>
    <w:rsid w:val="00D60611"/>
    <w:rsid w:val="00D60EDC"/>
    <w:rsid w:val="00D6382F"/>
    <w:rsid w:val="00D661A6"/>
    <w:rsid w:val="00D757BF"/>
    <w:rsid w:val="00D81F2A"/>
    <w:rsid w:val="00D8207C"/>
    <w:rsid w:val="00D82F52"/>
    <w:rsid w:val="00D85609"/>
    <w:rsid w:val="00D90BDE"/>
    <w:rsid w:val="00D9181A"/>
    <w:rsid w:val="00DA1BA1"/>
    <w:rsid w:val="00DB2EAE"/>
    <w:rsid w:val="00DB4D88"/>
    <w:rsid w:val="00DC703C"/>
    <w:rsid w:val="00DD3265"/>
    <w:rsid w:val="00DD4082"/>
    <w:rsid w:val="00DE33E2"/>
    <w:rsid w:val="00DE57FB"/>
    <w:rsid w:val="00DE676C"/>
    <w:rsid w:val="00DF76D9"/>
    <w:rsid w:val="00E0025E"/>
    <w:rsid w:val="00E00DD6"/>
    <w:rsid w:val="00E01F80"/>
    <w:rsid w:val="00E05ADA"/>
    <w:rsid w:val="00E05C09"/>
    <w:rsid w:val="00E07516"/>
    <w:rsid w:val="00E122ED"/>
    <w:rsid w:val="00E127A6"/>
    <w:rsid w:val="00E12E63"/>
    <w:rsid w:val="00E14A87"/>
    <w:rsid w:val="00E1616E"/>
    <w:rsid w:val="00E33BCF"/>
    <w:rsid w:val="00E40782"/>
    <w:rsid w:val="00E43222"/>
    <w:rsid w:val="00E6030B"/>
    <w:rsid w:val="00E64BD8"/>
    <w:rsid w:val="00E66C3B"/>
    <w:rsid w:val="00E72B8E"/>
    <w:rsid w:val="00E8669E"/>
    <w:rsid w:val="00E91FE2"/>
    <w:rsid w:val="00E9663A"/>
    <w:rsid w:val="00EA591A"/>
    <w:rsid w:val="00EB07AF"/>
    <w:rsid w:val="00EB3CF9"/>
    <w:rsid w:val="00EC418E"/>
    <w:rsid w:val="00EC7A3E"/>
    <w:rsid w:val="00ED25FD"/>
    <w:rsid w:val="00ED4F3A"/>
    <w:rsid w:val="00ED6D4D"/>
    <w:rsid w:val="00EE3F06"/>
    <w:rsid w:val="00EE7CF7"/>
    <w:rsid w:val="00EF1726"/>
    <w:rsid w:val="00EF58CA"/>
    <w:rsid w:val="00F0405E"/>
    <w:rsid w:val="00F05871"/>
    <w:rsid w:val="00F071EC"/>
    <w:rsid w:val="00F07FD6"/>
    <w:rsid w:val="00F12CE4"/>
    <w:rsid w:val="00F13E68"/>
    <w:rsid w:val="00F16CB9"/>
    <w:rsid w:val="00F2066D"/>
    <w:rsid w:val="00F238A0"/>
    <w:rsid w:val="00F30201"/>
    <w:rsid w:val="00F42930"/>
    <w:rsid w:val="00F504A9"/>
    <w:rsid w:val="00F55C81"/>
    <w:rsid w:val="00F57988"/>
    <w:rsid w:val="00F64A54"/>
    <w:rsid w:val="00F72A19"/>
    <w:rsid w:val="00F73A78"/>
    <w:rsid w:val="00F90778"/>
    <w:rsid w:val="00F94319"/>
    <w:rsid w:val="00F94B92"/>
    <w:rsid w:val="00F95013"/>
    <w:rsid w:val="00FA63E0"/>
    <w:rsid w:val="00FB0CD6"/>
    <w:rsid w:val="00FB1460"/>
    <w:rsid w:val="00FB1764"/>
    <w:rsid w:val="00FB44E7"/>
    <w:rsid w:val="00FB464B"/>
    <w:rsid w:val="00FB6815"/>
    <w:rsid w:val="00FC47B1"/>
    <w:rsid w:val="00FD4F0E"/>
    <w:rsid w:val="00FE00C5"/>
    <w:rsid w:val="00FE630A"/>
    <w:rsid w:val="00FF240B"/>
    <w:rsid w:val="00FF352A"/>
    <w:rsid w:val="00FF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E72E8C"/>
  <w15:docId w15:val="{321D5BB4-7A88-48C6-ABD2-22EE7834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65ED"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rsid w:val="003B65ED"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rsid w:val="003B65ED"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rsid w:val="003B65ED"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rsid w:val="003B65ED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B65E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B65ED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B65ED"/>
  </w:style>
  <w:style w:type="paragraph" w:styleId="BodyText">
    <w:name w:val="Body Text"/>
    <w:basedOn w:val="Normal"/>
    <w:rsid w:val="003B65ED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rsid w:val="003B65ED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rsid w:val="003B65ED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rsid w:val="003B65ED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rsid w:val="003B65ED"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67F6C"/>
    <w:pPr>
      <w:ind w:left="720"/>
      <w:contextualSpacing/>
    </w:pPr>
  </w:style>
  <w:style w:type="character" w:customStyle="1" w:styleId="shorttext">
    <w:name w:val="short_text"/>
    <w:basedOn w:val="DefaultParagraphFont"/>
    <w:rsid w:val="000961FE"/>
  </w:style>
  <w:style w:type="character" w:customStyle="1" w:styleId="alt-edited">
    <w:name w:val="alt-edited"/>
    <w:basedOn w:val="DefaultParagraphFont"/>
    <w:rsid w:val="000F6E90"/>
  </w:style>
  <w:style w:type="character" w:customStyle="1" w:styleId="mw-headline">
    <w:name w:val="mw-headline"/>
    <w:basedOn w:val="DefaultParagraphFont"/>
    <w:rsid w:val="001621C3"/>
  </w:style>
  <w:style w:type="character" w:styleId="Hyperlink">
    <w:name w:val="Hyperlink"/>
    <w:basedOn w:val="DefaultParagraphFont"/>
    <w:uiPriority w:val="99"/>
    <w:unhideWhenUsed/>
    <w:rsid w:val="00F2066D"/>
    <w:rPr>
      <w:color w:val="0000FF"/>
      <w:u w:val="single"/>
    </w:rPr>
  </w:style>
  <w:style w:type="character" w:customStyle="1" w:styleId="fontstyle01">
    <w:name w:val="fontstyle01"/>
    <w:basedOn w:val="DefaultParagraphFont"/>
    <w:rsid w:val="00BF74F5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BF74F5"/>
    <w:rPr>
      <w:rFonts w:ascii="Times-Bold" w:hAnsi="Times-Bold" w:hint="default"/>
      <w:b/>
      <w:bCs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74F5"/>
    <w:rPr>
      <w:rFonts w:ascii="Courier New" w:hAnsi="Courier New" w:cs="Courier New"/>
    </w:rPr>
  </w:style>
  <w:style w:type="character" w:customStyle="1" w:styleId="FooterChar">
    <w:name w:val="Footer Char"/>
    <w:basedOn w:val="DefaultParagraphFont"/>
    <w:link w:val="Footer"/>
    <w:uiPriority w:val="99"/>
    <w:rsid w:val="00BF74F5"/>
    <w:rPr>
      <w:kern w:val="24"/>
      <w:sz w:val="24"/>
      <w:lang w:val="ru-RU"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74F5"/>
    <w:rPr>
      <w:kern w:val="24"/>
      <w:sz w:val="24"/>
      <w:lang w:val="ru-RU" w:eastAsia="ru-RU"/>
    </w:rPr>
  </w:style>
  <w:style w:type="paragraph" w:customStyle="1" w:styleId="a">
    <w:name w:val="Курсовая"/>
    <w:basedOn w:val="ListParagraph"/>
    <w:link w:val="a0"/>
    <w:rsid w:val="00BF74F5"/>
    <w:pPr>
      <w:numPr>
        <w:numId w:val="3"/>
      </w:numPr>
      <w:spacing w:line="360" w:lineRule="auto"/>
    </w:pPr>
    <w:rPr>
      <w:b/>
      <w:color w:val="000000"/>
      <w:sz w:val="28"/>
      <w:szCs w:val="28"/>
    </w:rPr>
  </w:style>
  <w:style w:type="character" w:customStyle="1" w:styleId="a0">
    <w:name w:val="Курсовая Знак"/>
    <w:basedOn w:val="ListParagraphChar"/>
    <w:link w:val="a"/>
    <w:rsid w:val="00BF74F5"/>
    <w:rPr>
      <w:b/>
      <w:color w:val="000000"/>
      <w:kern w:val="24"/>
      <w:sz w:val="28"/>
      <w:szCs w:val="28"/>
      <w:lang w:val="ru-RU" w:eastAsia="ru-RU"/>
    </w:rPr>
  </w:style>
  <w:style w:type="paragraph" w:customStyle="1" w:styleId="a1">
    <w:name w:val="К"/>
    <w:basedOn w:val="Normal"/>
    <w:link w:val="a2"/>
    <w:rsid w:val="00BF74F5"/>
    <w:pPr>
      <w:spacing w:line="360" w:lineRule="auto"/>
    </w:pPr>
    <w:rPr>
      <w:color w:val="000000"/>
      <w:sz w:val="28"/>
      <w:szCs w:val="28"/>
      <w:lang w:val="uk-UA"/>
    </w:rPr>
  </w:style>
  <w:style w:type="character" w:customStyle="1" w:styleId="a2">
    <w:name w:val="К Знак"/>
    <w:basedOn w:val="DefaultParagraphFont"/>
    <w:link w:val="a1"/>
    <w:rsid w:val="00BF74F5"/>
    <w:rPr>
      <w:color w:val="000000"/>
      <w:kern w:val="24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F74F5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aps w:val="0"/>
      <w:noProof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F74F5"/>
    <w:pPr>
      <w:tabs>
        <w:tab w:val="left" w:pos="880"/>
        <w:tab w:val="right" w:leader="dot" w:pos="9854"/>
      </w:tabs>
      <w:spacing w:after="100" w:line="259" w:lineRule="auto"/>
      <w:ind w:left="22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BF74F5"/>
    <w:pPr>
      <w:tabs>
        <w:tab w:val="left" w:pos="440"/>
        <w:tab w:val="right" w:leader="dot" w:pos="9854"/>
      </w:tabs>
      <w:spacing w:after="100" w:line="259" w:lineRule="auto"/>
      <w:ind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F74F5"/>
    <w:pPr>
      <w:tabs>
        <w:tab w:val="left" w:pos="1320"/>
        <w:tab w:val="right" w:leader="dot" w:pos="9854"/>
      </w:tabs>
      <w:spacing w:after="100" w:line="259" w:lineRule="auto"/>
      <w:ind w:left="44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 w:eastAsia="uk-UA"/>
    </w:rPr>
  </w:style>
  <w:style w:type="paragraph" w:styleId="Caption">
    <w:name w:val="caption"/>
    <w:basedOn w:val="Normal"/>
    <w:next w:val="Normal"/>
    <w:unhideWhenUsed/>
    <w:qFormat/>
    <w:rsid w:val="00E05C0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26" Type="http://schemas.openxmlformats.org/officeDocument/2006/relationships/image" Target="media/image6.emf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package" Target="embeddings/Microsoft_Visio_Drawing3.vsdx"/><Relationship Id="rId33" Type="http://schemas.openxmlformats.org/officeDocument/2006/relationships/package" Target="embeddings/Microsoft_Visio_Drawing5.vsdx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emf"/><Relationship Id="rId32" Type="http://schemas.openxmlformats.org/officeDocument/2006/relationships/image" Target="media/image11.emf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2.emf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emf"/><Relationship Id="rId22" Type="http://schemas.openxmlformats.org/officeDocument/2006/relationships/package" Target="embeddings/Microsoft_Visio_Drawing2.vsdx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eader" Target="header1.xml"/><Relationship Id="rId51" Type="http://schemas.openxmlformats.org/officeDocument/2006/relationships/footer" Target="foot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FC1FDA-AC21-4B6E-B73A-2E822CFB0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1167</TotalTime>
  <Pages>36</Pages>
  <Words>4130</Words>
  <Characters>23543</Characters>
  <Application>Microsoft Office Word</Application>
  <DocSecurity>0</DocSecurity>
  <Lines>196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27618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120</cp:revision>
  <cp:lastPrinted>2015-09-20T08:44:00Z</cp:lastPrinted>
  <dcterms:created xsi:type="dcterms:W3CDTF">2016-09-25T11:38:00Z</dcterms:created>
  <dcterms:modified xsi:type="dcterms:W3CDTF">2019-05-27T18:36:00Z</dcterms:modified>
</cp:coreProperties>
</file>